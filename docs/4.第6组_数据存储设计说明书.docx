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19" w:type="dxa"/>
        <w:tblLayout w:type="fixed"/>
        <w:tblLook w:val="0000" w:firstRow="0" w:lastRow="0" w:firstColumn="0" w:lastColumn="0" w:noHBand="0" w:noVBand="0"/>
      </w:tblPr>
      <w:tblGrid>
        <w:gridCol w:w="1855"/>
        <w:gridCol w:w="6764"/>
      </w:tblGrid>
      <w:tr w:rsidR="00C6546D" w14:paraId="31EDAF2C" w14:textId="77777777">
        <w:trPr>
          <w:trHeight w:val="4456"/>
        </w:trPr>
        <w:tc>
          <w:tcPr>
            <w:tcW w:w="1855" w:type="dxa"/>
            <w:shd w:val="clear" w:color="auto" w:fill="CCCCCC"/>
          </w:tcPr>
          <w:p w14:paraId="4760C893" w14:textId="77777777" w:rsidR="00C6546D" w:rsidRDefault="00C6546D">
            <w:pPr>
              <w:ind w:right="100"/>
              <w:rPr>
                <w:rFonts w:ascii="Times New Roman" w:hAnsi="Times New Roman"/>
                <w:b/>
                <w:szCs w:val="21"/>
              </w:rPr>
            </w:pPr>
          </w:p>
        </w:tc>
        <w:tc>
          <w:tcPr>
            <w:tcW w:w="6764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35"/>
              <w:gridCol w:w="1980"/>
            </w:tblGrid>
            <w:tr w:rsidR="00C6546D" w14:paraId="49F38B45" w14:textId="77777777">
              <w:tc>
                <w:tcPr>
                  <w:tcW w:w="1435" w:type="dxa"/>
                </w:tcPr>
                <w:p w14:paraId="66FB81E5" w14:textId="77777777" w:rsidR="00C6546D" w:rsidRDefault="00C6546D">
                  <w:pPr>
                    <w:jc w:val="distribute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szCs w:val="21"/>
                    </w:rPr>
                    <w:t>卷</w:t>
                  </w:r>
                  <w:r>
                    <w:rPr>
                      <w:rFonts w:ascii="Times New Roman" w:hAnsi="Times New Roman"/>
                      <w:b/>
                      <w:szCs w:val="21"/>
                    </w:rPr>
                    <w:t xml:space="preserve">    </w:t>
                  </w:r>
                  <w:r>
                    <w:rPr>
                      <w:rFonts w:ascii="Times New Roman" w:hAnsi="Times New Roman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80" w:type="dxa"/>
                </w:tcPr>
                <w:p w14:paraId="59B32DDE" w14:textId="77777777" w:rsidR="00C6546D" w:rsidRDefault="00C6546D">
                  <w:pPr>
                    <w:rPr>
                      <w:rFonts w:ascii="Times New Roman" w:hAnsi="Times New Roman"/>
                      <w:b/>
                    </w:rPr>
                  </w:pPr>
                </w:p>
              </w:tc>
            </w:tr>
            <w:tr w:rsidR="00C6546D" w14:paraId="3C01EE93" w14:textId="77777777">
              <w:trPr>
                <w:trHeight w:val="351"/>
              </w:trPr>
              <w:tc>
                <w:tcPr>
                  <w:tcW w:w="1435" w:type="dxa"/>
                </w:tcPr>
                <w:p w14:paraId="1F32A5F1" w14:textId="77777777" w:rsidR="00C6546D" w:rsidRDefault="00C6546D">
                  <w:pPr>
                    <w:jc w:val="distribute"/>
                    <w:rPr>
                      <w:rFonts w:ascii="Times New Roman" w:hAnsi="Times New Roman"/>
                      <w:b/>
                    </w:rPr>
                  </w:pPr>
                  <w:r>
                    <w:rPr>
                      <w:rFonts w:ascii="Times New Roman" w:hAnsi="Times New Roman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80" w:type="dxa"/>
                </w:tcPr>
                <w:p w14:paraId="7514DA27" w14:textId="77777777" w:rsidR="00C6546D" w:rsidRDefault="00C6546D">
                  <w:pPr>
                    <w:rPr>
                      <w:rFonts w:ascii="Times New Roman" w:hAnsi="Times New Roman"/>
                      <w:b/>
                    </w:rPr>
                  </w:pPr>
                </w:p>
              </w:tc>
            </w:tr>
            <w:tr w:rsidR="00C6546D" w14:paraId="53066C3A" w14:textId="77777777">
              <w:tc>
                <w:tcPr>
                  <w:tcW w:w="1435" w:type="dxa"/>
                </w:tcPr>
                <w:p w14:paraId="312A402A" w14:textId="77777777" w:rsidR="00C6546D" w:rsidRDefault="00C6546D">
                  <w:pPr>
                    <w:jc w:val="distribute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szCs w:val="21"/>
                    </w:rPr>
                    <w:t>密</w:t>
                  </w:r>
                  <w:r>
                    <w:rPr>
                      <w:rFonts w:ascii="Times New Roman" w:hAnsi="Times New Roman"/>
                      <w:b/>
                      <w:szCs w:val="21"/>
                    </w:rPr>
                    <w:t xml:space="preserve">    </w:t>
                  </w:r>
                  <w:r>
                    <w:rPr>
                      <w:rFonts w:ascii="Times New Roman" w:hAnsi="Times New Roman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80" w:type="dxa"/>
                </w:tcPr>
                <w:p w14:paraId="3CEC5F07" w14:textId="77777777" w:rsidR="00C6546D" w:rsidRDefault="00C6546D">
                  <w:pPr>
                    <w:rPr>
                      <w:rFonts w:ascii="Times New Roman" w:hAnsi="Times New Roman"/>
                      <w:b/>
                    </w:rPr>
                  </w:pPr>
                </w:p>
              </w:tc>
            </w:tr>
          </w:tbl>
          <w:p w14:paraId="3872E15C" w14:textId="77777777" w:rsidR="00C6546D" w:rsidRDefault="00C6546D">
            <w:pPr>
              <w:ind w:right="100"/>
              <w:jc w:val="right"/>
              <w:rPr>
                <w:rFonts w:ascii="Times New Roman" w:hAnsi="Times New Roman"/>
                <w:b/>
                <w:szCs w:val="21"/>
              </w:rPr>
            </w:pPr>
          </w:p>
          <w:p w14:paraId="2A3C5CAA" w14:textId="77777777" w:rsidR="00C6546D" w:rsidRDefault="00C6546D">
            <w:pPr>
              <w:ind w:right="100"/>
              <w:jc w:val="right"/>
              <w:rPr>
                <w:rFonts w:ascii="Times New Roman" w:hAnsi="Times New Roman"/>
                <w:b/>
                <w:szCs w:val="21"/>
              </w:rPr>
            </w:pPr>
          </w:p>
          <w:p w14:paraId="68BBC238" w14:textId="77777777" w:rsidR="00C6546D" w:rsidRDefault="00C6546D">
            <w:pPr>
              <w:ind w:right="100"/>
              <w:jc w:val="right"/>
              <w:rPr>
                <w:rFonts w:ascii="Times New Roman" w:hAnsi="Times New Roman"/>
                <w:b/>
                <w:szCs w:val="21"/>
              </w:rPr>
            </w:pPr>
          </w:p>
          <w:p w14:paraId="0616BDBB" w14:textId="77777777" w:rsidR="00C6546D" w:rsidRDefault="00C6546D">
            <w:pPr>
              <w:ind w:right="100"/>
              <w:jc w:val="right"/>
              <w:rPr>
                <w:rFonts w:ascii="Times New Roman" w:hAnsi="Times New Roman"/>
                <w:b/>
                <w:szCs w:val="21"/>
              </w:rPr>
            </w:pPr>
          </w:p>
          <w:p w14:paraId="31796B2D" w14:textId="77777777" w:rsidR="00C6546D" w:rsidRDefault="00C6546D">
            <w:pPr>
              <w:ind w:right="100"/>
              <w:jc w:val="right"/>
              <w:rPr>
                <w:rFonts w:ascii="Times New Roman" w:hAnsi="Times New Roman"/>
                <w:b/>
                <w:szCs w:val="21"/>
              </w:rPr>
            </w:pPr>
          </w:p>
          <w:p w14:paraId="1A1178B0" w14:textId="77777777" w:rsidR="00C6546D" w:rsidRDefault="00C6546D">
            <w:pPr>
              <w:ind w:right="100"/>
              <w:jc w:val="right"/>
              <w:rPr>
                <w:rFonts w:ascii="Times New Roman" w:hAnsi="Times New Roman"/>
                <w:b/>
                <w:szCs w:val="21"/>
              </w:rPr>
            </w:pPr>
          </w:p>
          <w:p w14:paraId="2B4FBB86" w14:textId="77777777" w:rsidR="00C6546D" w:rsidRDefault="00C6546D">
            <w:pPr>
              <w:ind w:right="100"/>
              <w:jc w:val="right"/>
              <w:rPr>
                <w:rFonts w:ascii="Times New Roman" w:hAnsi="Times New Roman"/>
                <w:b/>
                <w:szCs w:val="21"/>
              </w:rPr>
            </w:pPr>
          </w:p>
          <w:p w14:paraId="2CD9D760" w14:textId="77777777" w:rsidR="00C6546D" w:rsidRDefault="00C6546D">
            <w:pPr>
              <w:ind w:right="100"/>
              <w:jc w:val="right"/>
              <w:rPr>
                <w:rFonts w:ascii="Times New Roman" w:hAnsi="Times New Roman"/>
                <w:b/>
                <w:szCs w:val="21"/>
              </w:rPr>
            </w:pPr>
          </w:p>
          <w:p w14:paraId="3C285398" w14:textId="77777777" w:rsidR="00C6546D" w:rsidRDefault="00C6546D">
            <w:pPr>
              <w:ind w:right="100"/>
              <w:rPr>
                <w:rFonts w:ascii="Times New Roman" w:hAnsi="Times New Roman"/>
                <w:b/>
                <w:szCs w:val="21"/>
              </w:rPr>
            </w:pPr>
          </w:p>
          <w:p w14:paraId="721BC043" w14:textId="77777777" w:rsidR="00C6546D" w:rsidRDefault="00C6546D">
            <w:pPr>
              <w:pStyle w:val="ae"/>
              <w:spacing w:line="240" w:lineRule="atLeas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项目编号</w:t>
            </w:r>
            <w:r>
              <w:rPr>
                <w:rFonts w:ascii="Times New Roman" w:hAnsi="Times New Roman"/>
                <w:sz w:val="24"/>
              </w:rPr>
              <w:t>: HD20221101SR005</w:t>
            </w:r>
          </w:p>
          <w:p w14:paraId="2DABC693" w14:textId="77777777" w:rsidR="00C6546D" w:rsidRDefault="00D439ED">
            <w:pPr>
              <w:pStyle w:val="ae"/>
              <w:spacing w:line="240" w:lineRule="atLeast"/>
              <w:rPr>
                <w:rFonts w:ascii="Times New Roman" w:hAnsi="Times New Roman"/>
                <w:sz w:val="44"/>
                <w:szCs w:val="48"/>
              </w:rPr>
            </w:pPr>
            <w:r>
              <w:rPr>
                <w:rFonts w:ascii="Times New Roman" w:hAnsi="Times New Roman"/>
                <w:sz w:val="44"/>
                <w:szCs w:val="48"/>
              </w:rPr>
              <w:t>上海美食大数据分析平台</w:t>
            </w:r>
          </w:p>
        </w:tc>
      </w:tr>
      <w:tr w:rsidR="00C6546D" w14:paraId="4BF97AB3" w14:textId="77777777">
        <w:trPr>
          <w:cantSplit/>
          <w:trHeight w:val="7849"/>
        </w:trPr>
        <w:tc>
          <w:tcPr>
            <w:tcW w:w="1855" w:type="dxa"/>
            <w:shd w:val="clear" w:color="auto" w:fill="CCCCCC"/>
            <w:vAlign w:val="bottom"/>
          </w:tcPr>
          <w:p w14:paraId="0666068D" w14:textId="77777777" w:rsidR="00C6546D" w:rsidRDefault="00C6546D">
            <w:pPr>
              <w:pStyle w:val="TableRow"/>
              <w:jc w:val="both"/>
              <w:rPr>
                <w:rFonts w:ascii="Times New Roman" w:eastAsia="FangSong_GB2312" w:hAnsi="Times New Roman"/>
                <w:b w:val="0"/>
                <w:bCs/>
                <w:szCs w:val="21"/>
              </w:rPr>
            </w:pP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t>分</w:t>
            </w: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t xml:space="preserve">  </w:t>
            </w: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t>类</w:t>
            </w: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t>:</w:t>
            </w:r>
          </w:p>
          <w:p w14:paraId="1316015A" w14:textId="77777777" w:rsidR="00C6546D" w:rsidRDefault="00C6546D">
            <w:pPr>
              <w:pStyle w:val="TableRow"/>
              <w:ind w:firstLineChars="228" w:firstLine="456"/>
              <w:jc w:val="both"/>
              <w:rPr>
                <w:rFonts w:ascii="Times New Roman" w:eastAsia="FangSong_GB2312" w:hAnsi="Times New Roman"/>
                <w:b w:val="0"/>
                <w:bCs/>
                <w:sz w:val="28"/>
                <w:szCs w:val="21"/>
              </w:rPr>
            </w:pP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fldChar w:fldCharType="begin"/>
            </w: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instrText xml:space="preserve"> DOCPROPERTY "Category"  \* MERGEFORMAT </w:instrText>
            </w: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fldChar w:fldCharType="separate"/>
            </w: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t>&lt;</w:t>
            </w: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t>模板</w:t>
            </w: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t>&gt;</w:t>
            </w:r>
            <w:r>
              <w:rPr>
                <w:rFonts w:ascii="Times New Roman" w:eastAsia="FangSong_GB2312" w:hAnsi="Times New Roman"/>
                <w:b w:val="0"/>
                <w:bCs/>
                <w:szCs w:val="21"/>
              </w:rPr>
              <w:fldChar w:fldCharType="end"/>
            </w:r>
          </w:p>
          <w:p w14:paraId="4E3EA107" w14:textId="77777777" w:rsidR="00C6546D" w:rsidRDefault="00C6546D">
            <w:pPr>
              <w:ind w:left="684" w:hangingChars="342" w:hanging="684"/>
              <w:rPr>
                <w:rFonts w:ascii="Times New Roman" w:hAnsi="Times New Roman"/>
                <w:szCs w:val="21"/>
              </w:rPr>
            </w:pPr>
          </w:p>
          <w:p w14:paraId="53B46062" w14:textId="77777777" w:rsidR="00C6546D" w:rsidRDefault="00C6546D">
            <w:pPr>
              <w:ind w:left="684" w:hangingChars="342" w:hanging="684"/>
              <w:rPr>
                <w:rFonts w:ascii="Times New Roman" w:hAnsi="Times New Roman"/>
                <w:szCs w:val="21"/>
                <w:u w:val="single"/>
              </w:rPr>
            </w:pPr>
          </w:p>
          <w:p w14:paraId="49E27D72" w14:textId="77777777" w:rsidR="00C6546D" w:rsidRDefault="00C6546D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6764" w:type="dxa"/>
          </w:tcPr>
          <w:p w14:paraId="10F36332" w14:textId="77777777" w:rsidR="00C6546D" w:rsidRDefault="00C6546D">
            <w:pPr>
              <w:pStyle w:val="a4"/>
              <w:rPr>
                <w:rFonts w:ascii="Times New Roman" w:hAnsi="Times New Roman"/>
                <w:sz w:val="10"/>
                <w:szCs w:val="48"/>
              </w:rPr>
            </w:pPr>
          </w:p>
          <w:p w14:paraId="64313467" w14:textId="77777777" w:rsidR="00C6546D" w:rsidRDefault="00C6546D">
            <w:pPr>
              <w:pStyle w:val="ae"/>
              <w:spacing w:line="240" w:lineRule="atLeast"/>
              <w:rPr>
                <w:rFonts w:ascii="Times New Roman" w:hAnsi="Times New Roman"/>
                <w:sz w:val="52"/>
                <w:szCs w:val="48"/>
              </w:rPr>
            </w:pPr>
            <w:r>
              <w:rPr>
                <w:rFonts w:ascii="Times New Roman" w:hAnsi="Times New Roman"/>
                <w:sz w:val="52"/>
                <w:szCs w:val="48"/>
              </w:rPr>
              <w:fldChar w:fldCharType="begin"/>
            </w:r>
            <w:r>
              <w:rPr>
                <w:rFonts w:ascii="Times New Roman" w:hAnsi="Times New Roman"/>
                <w:sz w:val="52"/>
                <w:szCs w:val="48"/>
              </w:rPr>
              <w:instrText xml:space="preserve"> TITLE  \* MERGEFORMAT </w:instrText>
            </w:r>
            <w:r>
              <w:rPr>
                <w:rFonts w:ascii="Times New Roman" w:hAnsi="Times New Roman"/>
                <w:sz w:val="52"/>
                <w:szCs w:val="48"/>
              </w:rPr>
              <w:fldChar w:fldCharType="separate"/>
            </w:r>
            <w:r>
              <w:rPr>
                <w:rFonts w:ascii="Times New Roman" w:hAnsi="Times New Roman"/>
                <w:sz w:val="52"/>
                <w:szCs w:val="48"/>
              </w:rPr>
              <w:t>数据</w:t>
            </w:r>
            <w:r>
              <w:rPr>
                <w:rFonts w:ascii="Times New Roman" w:hAnsi="Times New Roman" w:hint="eastAsia"/>
                <w:sz w:val="52"/>
                <w:szCs w:val="48"/>
              </w:rPr>
              <w:t>存储</w:t>
            </w:r>
            <w:r>
              <w:rPr>
                <w:rFonts w:ascii="Times New Roman" w:hAnsi="Times New Roman"/>
                <w:sz w:val="52"/>
                <w:szCs w:val="48"/>
              </w:rPr>
              <w:t>设计说明书</w:t>
            </w:r>
            <w:r>
              <w:rPr>
                <w:rFonts w:ascii="Times New Roman" w:hAnsi="Times New Roman"/>
                <w:sz w:val="52"/>
                <w:szCs w:val="48"/>
              </w:rPr>
              <w:fldChar w:fldCharType="end"/>
            </w:r>
          </w:p>
          <w:p w14:paraId="4EB438F2" w14:textId="77777777" w:rsidR="00C6546D" w:rsidRDefault="00C6546D">
            <w:pPr>
              <w:pStyle w:val="ae"/>
              <w:spacing w:line="240" w:lineRule="atLeast"/>
              <w:rPr>
                <w:rFonts w:ascii="Times New Roman" w:hAnsi="Times New Roman"/>
                <w:bCs w:val="0"/>
                <w:sz w:val="24"/>
                <w:szCs w:val="28"/>
              </w:rPr>
            </w:pPr>
            <w:r>
              <w:rPr>
                <w:rFonts w:ascii="Times New Roman" w:hAnsi="Times New Roman"/>
                <w:bCs w:val="0"/>
                <w:sz w:val="24"/>
                <w:szCs w:val="28"/>
              </w:rPr>
              <w:t xml:space="preserve">Version: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>1.1</w:t>
            </w:r>
          </w:p>
          <w:p w14:paraId="72F97A79" w14:textId="77777777" w:rsidR="00C6546D" w:rsidRDefault="00C6546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7DC56A3" w14:textId="77777777" w:rsidR="00C6546D" w:rsidRDefault="00C6546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AF48D99" w14:textId="77777777" w:rsidR="00C6546D" w:rsidRDefault="00C6546D">
            <w:pPr>
              <w:ind w:firstLineChars="200" w:firstLine="600"/>
              <w:rPr>
                <w:rFonts w:ascii="Times New Roman" w:eastAsia="KaiTi_GB2312" w:hAnsi="Times New Roman"/>
                <w:sz w:val="30"/>
              </w:rPr>
            </w:pPr>
            <w:bookmarkStart w:id="0" w:name="_Toc246756777"/>
            <w:bookmarkStart w:id="1" w:name="_Toc248128384"/>
            <w:bookmarkStart w:id="2" w:name="_Toc16876"/>
            <w:bookmarkStart w:id="3" w:name="_Toc5455"/>
            <w:bookmarkStart w:id="4" w:name="_Toc25831"/>
            <w:r>
              <w:rPr>
                <w:rFonts w:ascii="Times New Roman" w:eastAsia="KaiTi_GB2312" w:hAnsi="Times New Roman"/>
                <w:sz w:val="30"/>
              </w:rPr>
              <w:t>项</w:t>
            </w:r>
            <w:r>
              <w:rPr>
                <w:rFonts w:ascii="Times New Roman" w:eastAsia="KaiTi_GB2312" w:hAnsi="Times New Roman"/>
                <w:sz w:val="30"/>
              </w:rPr>
              <w:t xml:space="preserve"> </w:t>
            </w:r>
            <w:r>
              <w:rPr>
                <w:rFonts w:ascii="Times New Roman" w:eastAsia="KaiTi_GB2312" w:hAnsi="Times New Roman"/>
                <w:sz w:val="30"/>
              </w:rPr>
              <w:t>目</w:t>
            </w:r>
            <w:r>
              <w:rPr>
                <w:rFonts w:ascii="Times New Roman" w:eastAsia="KaiTi_GB2312" w:hAnsi="Times New Roman"/>
                <w:sz w:val="30"/>
              </w:rPr>
              <w:t xml:space="preserve"> </w:t>
            </w:r>
            <w:r>
              <w:rPr>
                <w:rFonts w:ascii="Times New Roman" w:eastAsia="KaiTi_GB2312" w:hAnsi="Times New Roman"/>
                <w:sz w:val="30"/>
              </w:rPr>
              <w:t>承</w:t>
            </w:r>
            <w:r>
              <w:rPr>
                <w:rFonts w:ascii="Times New Roman" w:eastAsia="KaiTi_GB2312" w:hAnsi="Times New Roman"/>
                <w:sz w:val="30"/>
              </w:rPr>
              <w:t xml:space="preserve"> </w:t>
            </w:r>
            <w:r>
              <w:rPr>
                <w:rFonts w:ascii="Times New Roman" w:eastAsia="KaiTi_GB2312" w:hAnsi="Times New Roman"/>
                <w:sz w:val="30"/>
              </w:rPr>
              <w:t>担</w:t>
            </w:r>
            <w:r>
              <w:rPr>
                <w:rFonts w:ascii="Times New Roman" w:eastAsia="KaiTi_GB2312" w:hAnsi="Times New Roman"/>
                <w:sz w:val="30"/>
              </w:rPr>
              <w:t xml:space="preserve"> </w:t>
            </w:r>
            <w:r>
              <w:rPr>
                <w:rFonts w:ascii="Times New Roman" w:eastAsia="KaiTi_GB2312" w:hAnsi="Times New Roman"/>
                <w:sz w:val="30"/>
              </w:rPr>
              <w:t>部</w:t>
            </w:r>
            <w:r>
              <w:rPr>
                <w:rFonts w:ascii="Times New Roman" w:eastAsia="KaiTi_GB2312" w:hAnsi="Times New Roman"/>
                <w:sz w:val="30"/>
              </w:rPr>
              <w:t xml:space="preserve"> </w:t>
            </w:r>
            <w:r>
              <w:rPr>
                <w:rFonts w:ascii="Times New Roman" w:eastAsia="KaiTi_GB2312" w:hAnsi="Times New Roman"/>
                <w:sz w:val="30"/>
              </w:rPr>
              <w:t>门：</w:t>
            </w:r>
            <w:r>
              <w:rPr>
                <w:rFonts w:ascii="Times New Roman" w:eastAsia="KaiTi_GB2312" w:hAnsi="Times New Roman"/>
                <w:sz w:val="30"/>
              </w:rPr>
              <w:t xml:space="preserve"> </w:t>
            </w:r>
            <w:bookmarkEnd w:id="0"/>
            <w:bookmarkEnd w:id="1"/>
            <w:r w:rsidR="00D439ED">
              <w:rPr>
                <w:rFonts w:ascii="Times New Roman" w:eastAsia="KaiTi_GB2312" w:hAnsi="Times New Roman"/>
                <w:sz w:val="30"/>
              </w:rPr>
              <w:t>花地公司</w:t>
            </w:r>
            <w:bookmarkEnd w:id="2"/>
            <w:bookmarkEnd w:id="3"/>
            <w:bookmarkEnd w:id="4"/>
            <w:r>
              <w:rPr>
                <w:rFonts w:ascii="Times New Roman" w:eastAsia="KaiTi_GB2312" w:hAnsi="Times New Roman"/>
                <w:sz w:val="30"/>
              </w:rPr>
              <w:t xml:space="preserve">             </w:t>
            </w:r>
          </w:p>
          <w:p w14:paraId="62E8ED03" w14:textId="77777777" w:rsidR="00C6546D" w:rsidRDefault="00C6546D">
            <w:pPr>
              <w:ind w:firstLineChars="200" w:firstLine="600"/>
              <w:rPr>
                <w:rFonts w:ascii="Times New Roman" w:eastAsia="KaiTi_GB2312" w:hAnsi="Times New Roman"/>
                <w:sz w:val="30"/>
              </w:rPr>
            </w:pPr>
          </w:p>
          <w:p w14:paraId="1CD98267" w14:textId="77777777" w:rsidR="00C6546D" w:rsidRDefault="00C6546D">
            <w:pPr>
              <w:ind w:firstLineChars="200" w:firstLine="600"/>
              <w:rPr>
                <w:rFonts w:ascii="Times New Roman" w:eastAsia="KaiTi_GB2312" w:hAnsi="Times New Roman"/>
                <w:sz w:val="30"/>
              </w:rPr>
            </w:pPr>
            <w:bookmarkStart w:id="5" w:name="_Toc246756778"/>
            <w:bookmarkStart w:id="6" w:name="_Toc248128385"/>
            <w:bookmarkStart w:id="7" w:name="_Toc8325"/>
            <w:bookmarkStart w:id="8" w:name="_Toc3640"/>
            <w:bookmarkStart w:id="9" w:name="_Toc800"/>
            <w:r>
              <w:rPr>
                <w:rFonts w:ascii="Times New Roman" w:eastAsia="KaiTi_GB2312" w:hAnsi="Times New Roman"/>
                <w:sz w:val="30"/>
              </w:rPr>
              <w:t>撰</w:t>
            </w:r>
            <w:r>
              <w:rPr>
                <w:rFonts w:ascii="Times New Roman" w:eastAsia="KaiTi_GB2312" w:hAnsi="Times New Roman"/>
                <w:sz w:val="30"/>
              </w:rPr>
              <w:t xml:space="preserve">  </w:t>
            </w:r>
            <w:r>
              <w:rPr>
                <w:rFonts w:ascii="Times New Roman" w:eastAsia="KaiTi_GB2312" w:hAnsi="Times New Roman"/>
                <w:sz w:val="30"/>
              </w:rPr>
              <w:t>写</w:t>
            </w:r>
            <w:r>
              <w:rPr>
                <w:rFonts w:ascii="Times New Roman" w:eastAsia="KaiTi_GB2312" w:hAnsi="Times New Roman"/>
                <w:sz w:val="30"/>
              </w:rPr>
              <w:t xml:space="preserve">  </w:t>
            </w:r>
            <w:r>
              <w:rPr>
                <w:rFonts w:ascii="Times New Roman" w:eastAsia="KaiTi_GB2312" w:hAnsi="Times New Roman"/>
                <w:sz w:val="30"/>
              </w:rPr>
              <w:t>人（签名）：</w:t>
            </w:r>
            <w:bookmarkEnd w:id="5"/>
            <w:r>
              <w:rPr>
                <w:rFonts w:ascii="Times New Roman" w:eastAsia="KaiTi_GB2312" w:hAnsi="Times New Roman"/>
                <w:sz w:val="30"/>
              </w:rPr>
              <w:t xml:space="preserve"> </w:t>
            </w:r>
            <w:bookmarkEnd w:id="6"/>
            <w:bookmarkEnd w:id="7"/>
            <w:bookmarkEnd w:id="8"/>
            <w:bookmarkEnd w:id="9"/>
            <w:r w:rsidR="00D439ED">
              <w:rPr>
                <w:rFonts w:ascii="Times New Roman" w:eastAsia="KaiTi_GB2312" w:hAnsi="Times New Roman" w:hint="eastAsia"/>
                <w:sz w:val="30"/>
              </w:rPr>
              <w:t>许嘉赫</w:t>
            </w:r>
            <w:r>
              <w:rPr>
                <w:rFonts w:ascii="Times New Roman" w:eastAsia="KaiTi_GB2312" w:hAnsi="Times New Roman"/>
                <w:sz w:val="30"/>
              </w:rPr>
              <w:t xml:space="preserve">                </w:t>
            </w:r>
          </w:p>
          <w:p w14:paraId="5F6C7BFD" w14:textId="77777777" w:rsidR="00C6546D" w:rsidRDefault="00C6546D">
            <w:pPr>
              <w:ind w:firstLineChars="200" w:firstLine="600"/>
              <w:rPr>
                <w:rFonts w:ascii="Times New Roman" w:eastAsia="KaiTi_GB2312" w:hAnsi="Times New Roman"/>
                <w:sz w:val="30"/>
              </w:rPr>
            </w:pPr>
          </w:p>
          <w:p w14:paraId="5FDD7931" w14:textId="77777777" w:rsidR="00C6546D" w:rsidRDefault="00C6546D">
            <w:pPr>
              <w:ind w:firstLineChars="200" w:firstLine="600"/>
              <w:rPr>
                <w:rFonts w:ascii="宋体" w:hAnsi="宋体" w:cs="宋体"/>
                <w:sz w:val="30"/>
                <w:szCs w:val="30"/>
              </w:rPr>
            </w:pPr>
            <w:r>
              <w:rPr>
                <w:rFonts w:ascii="Times New Roman" w:eastAsia="KaiTi_GB2312" w:hAnsi="Times New Roman"/>
                <w:sz w:val="30"/>
              </w:rPr>
              <w:t>完</w:t>
            </w:r>
            <w:r>
              <w:rPr>
                <w:rFonts w:ascii="Times New Roman" w:eastAsia="KaiTi_GB2312" w:hAnsi="Times New Roman"/>
                <w:sz w:val="30"/>
              </w:rPr>
              <w:t xml:space="preserve">   </w:t>
            </w:r>
            <w:r>
              <w:rPr>
                <w:rFonts w:ascii="Times New Roman" w:eastAsia="KaiTi_GB2312" w:hAnsi="Times New Roman"/>
                <w:sz w:val="30"/>
              </w:rPr>
              <w:t>成</w:t>
            </w:r>
            <w:r>
              <w:rPr>
                <w:rFonts w:ascii="Times New Roman" w:eastAsia="KaiTi_GB2312" w:hAnsi="Times New Roman"/>
                <w:sz w:val="30"/>
              </w:rPr>
              <w:t xml:space="preserve">   </w:t>
            </w:r>
            <w:r>
              <w:rPr>
                <w:rFonts w:ascii="Times New Roman" w:eastAsia="KaiTi_GB2312" w:hAnsi="Times New Roman"/>
                <w:sz w:val="30"/>
              </w:rPr>
              <w:t>日</w:t>
            </w:r>
            <w:r>
              <w:rPr>
                <w:rFonts w:ascii="Times New Roman" w:eastAsia="KaiTi_GB2312" w:hAnsi="Times New Roman"/>
                <w:sz w:val="30"/>
              </w:rPr>
              <w:t xml:space="preserve">   </w:t>
            </w:r>
            <w:r>
              <w:rPr>
                <w:rFonts w:ascii="Times New Roman" w:eastAsia="KaiTi_GB2312" w:hAnsi="Times New Roman"/>
                <w:sz w:val="30"/>
              </w:rPr>
              <w:t>期：</w:t>
            </w:r>
            <w:r>
              <w:rPr>
                <w:rFonts w:ascii="Times New Roman" w:eastAsia="KaiTi_GB2312" w:hAnsi="Times New Roman"/>
                <w:sz w:val="30"/>
              </w:rPr>
              <w:t xml:space="preserve"> </w:t>
            </w:r>
            <w:r w:rsidR="00D439ED">
              <w:rPr>
                <w:rFonts w:ascii="Times New Roman" w:eastAsia="KaiTi_GB2312" w:hAnsi="Times New Roman"/>
                <w:sz w:val="30"/>
              </w:rPr>
              <w:t>2026</w:t>
            </w:r>
            <w:r>
              <w:rPr>
                <w:rFonts w:ascii="Times New Roman" w:eastAsia="KaiTi_GB2312" w:hAnsi="Times New Roman"/>
                <w:sz w:val="30"/>
              </w:rPr>
              <w:t>-</w:t>
            </w:r>
            <w:r w:rsidR="00D439ED">
              <w:rPr>
                <w:rFonts w:ascii="Times New Roman" w:eastAsia="KaiTi_GB2312" w:hAnsi="Times New Roman"/>
                <w:sz w:val="30"/>
              </w:rPr>
              <w:t>3</w:t>
            </w:r>
            <w:r>
              <w:rPr>
                <w:rFonts w:ascii="Times New Roman" w:eastAsia="KaiTi_GB2312" w:hAnsi="Times New Roman"/>
                <w:sz w:val="30"/>
              </w:rPr>
              <w:t>-</w:t>
            </w:r>
            <w:r w:rsidR="00D439ED">
              <w:rPr>
                <w:rFonts w:ascii="Times New Roman" w:eastAsia="KaiTi_GB2312" w:hAnsi="Times New Roman"/>
                <w:sz w:val="30"/>
              </w:rPr>
              <w:t>1</w:t>
            </w:r>
            <w:r>
              <w:rPr>
                <w:rFonts w:ascii="Times New Roman" w:eastAsia="KaiTi_GB2312" w:hAnsi="Times New Roman"/>
                <w:sz w:val="30"/>
              </w:rPr>
              <w:t xml:space="preserve">1  </w:t>
            </w:r>
            <w:r>
              <w:rPr>
                <w:rFonts w:ascii="宋体" w:hAnsi="宋体" w:cs="宋体"/>
                <w:sz w:val="30"/>
                <w:szCs w:val="30"/>
              </w:rPr>
              <w:t xml:space="preserve">              </w:t>
            </w:r>
          </w:p>
          <w:p w14:paraId="4E7F364D" w14:textId="77777777" w:rsidR="00C6546D" w:rsidRDefault="00C6546D">
            <w:pPr>
              <w:ind w:leftChars="300" w:left="600"/>
              <w:rPr>
                <w:rFonts w:ascii="宋体" w:hAnsi="宋体" w:cs="宋体"/>
                <w:sz w:val="30"/>
                <w:szCs w:val="30"/>
              </w:rPr>
            </w:pPr>
          </w:p>
          <w:p w14:paraId="0152F83A" w14:textId="77777777" w:rsidR="00C6546D" w:rsidRDefault="00C6546D">
            <w:pPr>
              <w:ind w:firstLineChars="200" w:firstLine="600"/>
              <w:rPr>
                <w:rFonts w:ascii="Times New Roman" w:eastAsia="KaiTi_GB2312" w:hAnsi="Times New Roman"/>
                <w:sz w:val="30"/>
                <w:szCs w:val="30"/>
              </w:rPr>
            </w:pPr>
            <w:r>
              <w:rPr>
                <w:rFonts w:ascii="Times New Roman" w:eastAsia="KaiTi_GB2312" w:hAnsi="Times New Roman"/>
                <w:sz w:val="30"/>
              </w:rPr>
              <w:t>本文档</w:t>
            </w:r>
            <w:r>
              <w:rPr>
                <w:rFonts w:ascii="Times New Roman" w:eastAsia="KaiTi_GB2312" w:hAnsi="Times New Roman"/>
                <w:sz w:val="30"/>
              </w:rPr>
              <w:t xml:space="preserve"> </w:t>
            </w:r>
            <w:r>
              <w:rPr>
                <w:rFonts w:ascii="Times New Roman" w:eastAsia="KaiTi_GB2312" w:hAnsi="Times New Roman"/>
                <w:sz w:val="30"/>
              </w:rPr>
              <w:t>使</w:t>
            </w:r>
            <w:r>
              <w:rPr>
                <w:rFonts w:ascii="Times New Roman" w:eastAsia="KaiTi_GB2312" w:hAnsi="Times New Roman"/>
                <w:sz w:val="30"/>
              </w:rPr>
              <w:t xml:space="preserve"> </w:t>
            </w:r>
            <w:r>
              <w:rPr>
                <w:rFonts w:ascii="Times New Roman" w:eastAsia="KaiTi_GB2312" w:hAnsi="Times New Roman"/>
                <w:sz w:val="30"/>
              </w:rPr>
              <w:t>用部门：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>□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>主管领导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 xml:space="preserve">     ■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>项目组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 xml:space="preserve"> </w:t>
            </w:r>
          </w:p>
          <w:p w14:paraId="67096AC9" w14:textId="77777777" w:rsidR="00C6546D" w:rsidRDefault="00C6546D">
            <w:pPr>
              <w:ind w:firstLineChars="500" w:firstLine="1500"/>
              <w:rPr>
                <w:rFonts w:ascii="Times New Roman" w:hAnsi="Times New Roman"/>
                <w:sz w:val="30"/>
                <w:szCs w:val="30"/>
                <w:u w:val="single"/>
              </w:rPr>
            </w:pPr>
            <w:r>
              <w:rPr>
                <w:rFonts w:ascii="Times New Roman" w:eastAsia="KaiTi_GB2312" w:hAnsi="Times New Roman"/>
                <w:sz w:val="30"/>
                <w:szCs w:val="30"/>
              </w:rPr>
              <w:t>□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>客户（市场）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 xml:space="preserve">  ■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>维护人员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 xml:space="preserve">  □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>用户</w:t>
            </w:r>
            <w:r>
              <w:rPr>
                <w:rFonts w:ascii="Times New Roman" w:eastAsia="KaiTi_GB2312" w:hAnsi="Times New Roman"/>
                <w:sz w:val="30"/>
                <w:szCs w:val="30"/>
              </w:rPr>
              <w:t xml:space="preserve">  </w:t>
            </w:r>
          </w:p>
          <w:p w14:paraId="6F52972E" w14:textId="77777777" w:rsidR="00C6546D" w:rsidRDefault="00C6546D">
            <w:pPr>
              <w:ind w:firstLineChars="200" w:firstLine="600"/>
              <w:outlineLvl w:val="0"/>
              <w:rPr>
                <w:rFonts w:ascii="Times New Roman" w:eastAsia="KaiTi_GB2312" w:hAnsi="Times New Roman"/>
                <w:sz w:val="30"/>
              </w:rPr>
            </w:pPr>
          </w:p>
          <w:p w14:paraId="4E7EB62C" w14:textId="77777777" w:rsidR="00C6546D" w:rsidRDefault="00C6546D">
            <w:pPr>
              <w:ind w:firstLineChars="200" w:firstLine="600"/>
              <w:rPr>
                <w:rFonts w:ascii="Times New Roman" w:eastAsia="KaiTi_GB2312" w:hAnsi="Times New Roman"/>
                <w:sz w:val="30"/>
              </w:rPr>
            </w:pPr>
            <w:bookmarkStart w:id="10" w:name="_Toc246756779"/>
            <w:bookmarkStart w:id="11" w:name="_Toc248128386"/>
            <w:bookmarkStart w:id="12" w:name="_Toc13491"/>
            <w:bookmarkStart w:id="13" w:name="_Toc17769"/>
            <w:bookmarkStart w:id="14" w:name="_Toc31308"/>
            <w:r>
              <w:rPr>
                <w:rFonts w:ascii="Times New Roman" w:eastAsia="KaiTi_GB2312" w:hAnsi="Times New Roman"/>
                <w:sz w:val="30"/>
              </w:rPr>
              <w:t>评审负责人（签名）：</w:t>
            </w:r>
            <w:bookmarkEnd w:id="10"/>
            <w:bookmarkEnd w:id="11"/>
            <w:r>
              <w:rPr>
                <w:rFonts w:ascii="Times New Roman" w:eastAsia="KaiTi_GB2312" w:hAnsi="Times New Roman"/>
                <w:sz w:val="30"/>
              </w:rPr>
              <w:t xml:space="preserve">  </w:t>
            </w:r>
            <w:bookmarkEnd w:id="12"/>
            <w:bookmarkEnd w:id="13"/>
            <w:bookmarkEnd w:id="14"/>
            <w:r w:rsidR="00D439ED">
              <w:rPr>
                <w:rFonts w:ascii="Times New Roman" w:eastAsia="KaiTi_GB2312" w:hAnsi="Times New Roman" w:hint="eastAsia"/>
                <w:sz w:val="30"/>
              </w:rPr>
              <w:t>许嘉赫</w:t>
            </w:r>
            <w:r>
              <w:rPr>
                <w:rFonts w:ascii="Times New Roman" w:eastAsia="KaiTi_GB2312" w:hAnsi="Times New Roman"/>
                <w:sz w:val="30"/>
              </w:rPr>
              <w:t xml:space="preserve">              </w:t>
            </w:r>
          </w:p>
          <w:p w14:paraId="6E1F9691" w14:textId="77777777" w:rsidR="00C6546D" w:rsidRDefault="00C6546D">
            <w:pPr>
              <w:ind w:firstLineChars="200" w:firstLine="600"/>
              <w:rPr>
                <w:rFonts w:ascii="Times New Roman" w:eastAsia="KaiTi_GB2312" w:hAnsi="Times New Roman"/>
                <w:sz w:val="30"/>
              </w:rPr>
            </w:pPr>
          </w:p>
          <w:p w14:paraId="4CE017AF" w14:textId="77777777" w:rsidR="00C6546D" w:rsidRDefault="00C6546D">
            <w:pPr>
              <w:tabs>
                <w:tab w:val="left" w:pos="1655"/>
                <w:tab w:val="center" w:pos="3672"/>
              </w:tabs>
              <w:ind w:firstLineChars="200" w:firstLine="600"/>
              <w:rPr>
                <w:rFonts w:ascii="Times New Roman" w:hAnsi="Times New Roman"/>
              </w:rPr>
            </w:pPr>
            <w:r>
              <w:rPr>
                <w:rFonts w:ascii="Times New Roman" w:eastAsia="KaiTi_GB2312" w:hAnsi="Times New Roman"/>
                <w:sz w:val="30"/>
              </w:rPr>
              <w:t>评</w:t>
            </w:r>
            <w:r>
              <w:rPr>
                <w:rFonts w:ascii="Times New Roman" w:eastAsia="KaiTi_GB2312" w:hAnsi="Times New Roman"/>
                <w:sz w:val="30"/>
              </w:rPr>
              <w:t xml:space="preserve">    </w:t>
            </w:r>
            <w:r>
              <w:rPr>
                <w:rFonts w:ascii="Times New Roman" w:eastAsia="KaiTi_GB2312" w:hAnsi="Times New Roman"/>
                <w:sz w:val="30"/>
              </w:rPr>
              <w:t>审</w:t>
            </w:r>
            <w:r>
              <w:rPr>
                <w:rFonts w:ascii="Times New Roman" w:eastAsia="KaiTi_GB2312" w:hAnsi="Times New Roman"/>
                <w:sz w:val="30"/>
              </w:rPr>
              <w:t xml:space="preserve">   </w:t>
            </w:r>
            <w:r>
              <w:rPr>
                <w:rFonts w:ascii="Times New Roman" w:eastAsia="KaiTi_GB2312" w:hAnsi="Times New Roman"/>
                <w:sz w:val="30"/>
              </w:rPr>
              <w:t>日</w:t>
            </w:r>
            <w:r>
              <w:rPr>
                <w:rFonts w:ascii="Times New Roman" w:eastAsia="KaiTi_GB2312" w:hAnsi="Times New Roman"/>
                <w:sz w:val="30"/>
              </w:rPr>
              <w:t xml:space="preserve">  </w:t>
            </w:r>
            <w:r>
              <w:rPr>
                <w:rFonts w:ascii="Times New Roman" w:eastAsia="KaiTi_GB2312" w:hAnsi="Times New Roman"/>
                <w:sz w:val="30"/>
              </w:rPr>
              <w:t>期：</w:t>
            </w:r>
            <w:r>
              <w:rPr>
                <w:rFonts w:ascii="Times New Roman" w:eastAsia="KaiTi_GB2312" w:hAnsi="Times New Roman"/>
                <w:sz w:val="30"/>
              </w:rPr>
              <w:t xml:space="preserve">  </w:t>
            </w:r>
            <w:r w:rsidR="00D439ED">
              <w:rPr>
                <w:rFonts w:ascii="Times New Roman" w:eastAsia="KaiTi_GB2312" w:hAnsi="Times New Roman"/>
                <w:iCs/>
                <w:sz w:val="30"/>
              </w:rPr>
              <w:t>2026</w:t>
            </w:r>
            <w:r>
              <w:rPr>
                <w:rFonts w:ascii="Times New Roman" w:eastAsia="KaiTi_GB2312" w:hAnsi="Times New Roman"/>
                <w:iCs/>
                <w:sz w:val="30"/>
              </w:rPr>
              <w:t>-</w:t>
            </w:r>
            <w:r w:rsidR="00D439ED">
              <w:rPr>
                <w:rFonts w:ascii="Times New Roman" w:eastAsia="KaiTi_GB2312" w:hAnsi="Times New Roman"/>
                <w:iCs/>
                <w:sz w:val="30"/>
              </w:rPr>
              <w:t>3</w:t>
            </w:r>
            <w:r>
              <w:rPr>
                <w:rFonts w:ascii="Times New Roman" w:eastAsia="KaiTi_GB2312" w:hAnsi="Times New Roman"/>
                <w:iCs/>
                <w:sz w:val="30"/>
              </w:rPr>
              <w:t>-</w:t>
            </w:r>
            <w:r w:rsidR="00D439ED">
              <w:rPr>
                <w:rFonts w:ascii="Times New Roman" w:eastAsia="KaiTi_GB2312" w:hAnsi="Times New Roman"/>
                <w:iCs/>
                <w:sz w:val="30"/>
              </w:rPr>
              <w:t>1</w:t>
            </w:r>
            <w:r>
              <w:rPr>
                <w:rFonts w:ascii="Times New Roman" w:eastAsia="KaiTi_GB2312" w:hAnsi="Times New Roman"/>
                <w:iCs/>
                <w:sz w:val="30"/>
              </w:rPr>
              <w:t xml:space="preserve">1 </w:t>
            </w:r>
            <w:r>
              <w:rPr>
                <w:rFonts w:ascii="Times New Roman" w:eastAsia="KaiTi_GB2312" w:hAnsi="Times New Roman"/>
                <w:sz w:val="30"/>
              </w:rPr>
              <w:t xml:space="preserve">           </w:t>
            </w:r>
          </w:p>
        </w:tc>
      </w:tr>
    </w:tbl>
    <w:p w14:paraId="3CE514F9" w14:textId="77777777" w:rsidR="00C6546D" w:rsidRPr="00C6546D" w:rsidRDefault="00C6546D" w:rsidP="00C6546D">
      <w:pPr>
        <w:rPr>
          <w:vanish/>
        </w:rPr>
      </w:pPr>
    </w:p>
    <w:tbl>
      <w:tblPr>
        <w:tblpPr w:leftFromText="180" w:rightFromText="180" w:vertAnchor="text" w:horzAnchor="page" w:tblpX="1817" w:tblpY="4"/>
        <w:tblOverlap w:val="never"/>
        <w:tblW w:w="8579" w:type="dxa"/>
        <w:tblLayout w:type="fixed"/>
        <w:tblLook w:val="0000" w:firstRow="0" w:lastRow="0" w:firstColumn="0" w:lastColumn="0" w:noHBand="0" w:noVBand="0"/>
      </w:tblPr>
      <w:tblGrid>
        <w:gridCol w:w="1846"/>
        <w:gridCol w:w="6733"/>
      </w:tblGrid>
      <w:tr w:rsidR="00C6546D" w14:paraId="33AE11C1" w14:textId="77777777">
        <w:trPr>
          <w:cantSplit/>
          <w:trHeight w:val="916"/>
        </w:trPr>
        <w:tc>
          <w:tcPr>
            <w:tcW w:w="1846" w:type="dxa"/>
            <w:shd w:val="clear" w:color="auto" w:fill="CCCCCC"/>
          </w:tcPr>
          <w:p w14:paraId="3B62562B" w14:textId="77777777" w:rsidR="00C6546D" w:rsidRDefault="00C6546D"/>
        </w:tc>
        <w:tc>
          <w:tcPr>
            <w:tcW w:w="6733" w:type="dxa"/>
            <w:vAlign w:val="bottom"/>
          </w:tcPr>
          <w:p w14:paraId="469094ED" w14:textId="77777777" w:rsidR="00C6546D" w:rsidRDefault="00C6546D">
            <w:pPr>
              <w:pStyle w:val="ae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</w:t>
            </w:r>
            <w:r w:rsidR="00B57C1F">
              <w:rPr>
                <w:rFonts w:ascii="Times New Roman" w:hAnsi="Times New Roman"/>
              </w:rPr>
              <w:pict w14:anchorId="70C651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" o:spid="_x0000_i1025" type="#_x0000_t75" style="width:100pt;height:28pt;mso-position-horizontal-relative:page;mso-position-vertical-relative:page">
                  <v:imagedata r:id="rId7" o:title="华迪标志"/>
                </v:shape>
              </w:pict>
            </w:r>
          </w:p>
        </w:tc>
      </w:tr>
    </w:tbl>
    <w:p w14:paraId="37EBE1CB" w14:textId="77777777" w:rsidR="00C6546D" w:rsidRDefault="00C6546D">
      <w:pPr>
        <w:pStyle w:val="10"/>
        <w:keepNext w:val="0"/>
        <w:numPr>
          <w:ilvl w:val="0"/>
          <w:numId w:val="0"/>
        </w:numPr>
        <w:tabs>
          <w:tab w:val="left" w:pos="0"/>
        </w:tabs>
        <w:spacing w:before="0" w:after="0" w:line="240" w:lineRule="atLeast"/>
        <w:outlineLvl w:val="9"/>
        <w:rPr>
          <w:rFonts w:ascii="Times New Roman" w:eastAsia="宋体" w:hAnsi="Times New Roman"/>
          <w:szCs w:val="20"/>
        </w:rPr>
        <w:sectPr w:rsidR="00C6546D">
          <w:headerReference w:type="default" r:id="rId8"/>
          <w:pgSz w:w="11906" w:h="16838"/>
          <w:pgMar w:top="1440" w:right="1797" w:bottom="1440" w:left="1797" w:header="851" w:footer="1230" w:gutter="0"/>
          <w:pgNumType w:start="0"/>
          <w:cols w:space="720"/>
          <w:titlePg/>
          <w:docGrid w:type="lines" w:linePitch="312"/>
        </w:sectPr>
      </w:pPr>
    </w:p>
    <w:p w14:paraId="6F4209ED" w14:textId="77777777" w:rsidR="00C6546D" w:rsidRDefault="00C6546D">
      <w:pPr>
        <w:rPr>
          <w:rFonts w:ascii="Times New Roman" w:hAnsi="Times New Roman"/>
          <w:b/>
          <w:bCs/>
          <w:sz w:val="24"/>
        </w:rPr>
      </w:pPr>
      <w:bookmarkStart w:id="15" w:name="_Toc18381405"/>
      <w:r>
        <w:rPr>
          <w:rFonts w:ascii="Times New Roman" w:hAnsi="Times New Roman"/>
          <w:b/>
          <w:bCs/>
          <w:sz w:val="24"/>
        </w:rPr>
        <w:lastRenderedPageBreak/>
        <w:t>文档信息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8"/>
      </w:tblGrid>
      <w:tr w:rsidR="00C6546D" w14:paraId="7F6FDBEE" w14:textId="77777777">
        <w:tc>
          <w:tcPr>
            <w:tcW w:w="9288" w:type="dxa"/>
          </w:tcPr>
          <w:p w14:paraId="5383B97D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标题</w:t>
            </w:r>
            <w:r>
              <w:rPr>
                <w:rFonts w:ascii="Times New Roman" w:hAnsi="Times New Roman"/>
              </w:rPr>
              <w:t xml:space="preserve">: </w:t>
            </w:r>
            <w:r w:rsidR="00D439ED">
              <w:rPr>
                <w:rFonts w:ascii="Times New Roman" w:hAnsi="Times New Roman"/>
              </w:rPr>
              <w:t>上海美食大数据分析平台</w:t>
            </w:r>
            <w:r>
              <w:rPr>
                <w:rFonts w:ascii="Times New Roman" w:hAnsi="Times New Roman"/>
              </w:rPr>
              <w:t>数据库设计说明书</w:t>
            </w:r>
          </w:p>
        </w:tc>
      </w:tr>
      <w:tr w:rsidR="00C6546D" w14:paraId="3B953779" w14:textId="77777777">
        <w:tc>
          <w:tcPr>
            <w:tcW w:w="9288" w:type="dxa"/>
          </w:tcPr>
          <w:p w14:paraId="01552C68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作者</w:t>
            </w:r>
            <w:r>
              <w:rPr>
                <w:rFonts w:ascii="Times New Roman" w:hAnsi="Times New Roman"/>
              </w:rPr>
              <w:t xml:space="preserve">: </w:t>
            </w:r>
            <w:r w:rsidR="00D439ED" w:rsidRPr="00D439ED">
              <w:rPr>
                <w:rFonts w:ascii="Times New Roman" w:hAnsi="Times New Roman" w:hint="eastAsia"/>
              </w:rPr>
              <w:t>许嘉赫、贺鹏翔、易子栋、王天翼、余环宇</w:t>
            </w:r>
          </w:p>
        </w:tc>
      </w:tr>
      <w:tr w:rsidR="00C6546D" w14:paraId="05CB9748" w14:textId="77777777">
        <w:tc>
          <w:tcPr>
            <w:tcW w:w="9288" w:type="dxa"/>
          </w:tcPr>
          <w:p w14:paraId="667DDE72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创建日期</w:t>
            </w:r>
            <w:r>
              <w:rPr>
                <w:rFonts w:ascii="Times New Roman" w:hAnsi="Times New Roman"/>
              </w:rPr>
              <w:t xml:space="preserve">: </w:t>
            </w:r>
            <w:r w:rsidR="00D439ED">
              <w:rPr>
                <w:rFonts w:ascii="Times New Roman" w:hAnsi="Times New Roman"/>
              </w:rPr>
              <w:t>2026</w:t>
            </w:r>
            <w:r>
              <w:rPr>
                <w:rFonts w:ascii="Times New Roman" w:hAnsi="Times New Roman"/>
              </w:rPr>
              <w:t>-</w:t>
            </w:r>
            <w:r w:rsidR="00D439ED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-</w:t>
            </w:r>
            <w:r w:rsidR="00D439ED">
              <w:rPr>
                <w:rFonts w:ascii="Times New Roman" w:hAnsi="Times New Roman"/>
              </w:rPr>
              <w:t>9</w:t>
            </w:r>
          </w:p>
        </w:tc>
      </w:tr>
      <w:tr w:rsidR="00C6546D" w14:paraId="71C9E4F4" w14:textId="77777777">
        <w:tc>
          <w:tcPr>
            <w:tcW w:w="9288" w:type="dxa"/>
          </w:tcPr>
          <w:p w14:paraId="6E774CCA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上次更新日期</w:t>
            </w:r>
            <w:r>
              <w:rPr>
                <w:rFonts w:ascii="Times New Roman" w:hAnsi="Times New Roman"/>
              </w:rPr>
              <w:t xml:space="preserve">: </w:t>
            </w:r>
            <w:r w:rsidR="00D439ED">
              <w:rPr>
                <w:rFonts w:ascii="Times New Roman" w:hAnsi="Times New Roman"/>
              </w:rPr>
              <w:t>2026</w:t>
            </w:r>
            <w:r>
              <w:rPr>
                <w:rFonts w:ascii="Times New Roman" w:hAnsi="Times New Roman"/>
              </w:rPr>
              <w:t>-</w:t>
            </w:r>
            <w:r w:rsidR="00D439ED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-</w:t>
            </w:r>
            <w:r w:rsidR="00D439ED">
              <w:rPr>
                <w:rFonts w:ascii="Times New Roman" w:hAnsi="Times New Roman"/>
              </w:rPr>
              <w:t>11</w:t>
            </w:r>
          </w:p>
        </w:tc>
      </w:tr>
      <w:tr w:rsidR="00C6546D" w14:paraId="582D06CD" w14:textId="77777777">
        <w:trPr>
          <w:trHeight w:val="80"/>
        </w:trPr>
        <w:tc>
          <w:tcPr>
            <w:tcW w:w="9288" w:type="dxa"/>
          </w:tcPr>
          <w:p w14:paraId="69616358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版本</w:t>
            </w:r>
            <w:r>
              <w:rPr>
                <w:rFonts w:ascii="Times New Roman" w:hAnsi="Times New Roman"/>
              </w:rPr>
              <w:t>:Build2.0</w:t>
            </w:r>
          </w:p>
        </w:tc>
      </w:tr>
      <w:tr w:rsidR="00C6546D" w14:paraId="663519A7" w14:textId="77777777">
        <w:tc>
          <w:tcPr>
            <w:tcW w:w="9288" w:type="dxa"/>
          </w:tcPr>
          <w:p w14:paraId="526ACC86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34088E37" w14:textId="77777777">
        <w:tc>
          <w:tcPr>
            <w:tcW w:w="9288" w:type="dxa"/>
          </w:tcPr>
          <w:p w14:paraId="1E2607DE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部门名称</w:t>
            </w:r>
            <w:r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="00D439ED">
              <w:rPr>
                <w:rFonts w:ascii="Times New Roman" w:hAnsi="Times New Roman"/>
                <w:szCs w:val="21"/>
              </w:rPr>
              <w:t>花地公司</w:t>
            </w:r>
          </w:p>
        </w:tc>
      </w:tr>
    </w:tbl>
    <w:p w14:paraId="4744A128" w14:textId="77777777" w:rsidR="00C6546D" w:rsidRDefault="00C6546D">
      <w:pPr>
        <w:pStyle w:val="Tabletext"/>
        <w:rPr>
          <w:rFonts w:ascii="Times New Roman" w:hAnsi="Times New Roman"/>
        </w:rPr>
      </w:pPr>
    </w:p>
    <w:p w14:paraId="2EE758D1" w14:textId="77777777" w:rsidR="00C6546D" w:rsidRDefault="00C6546D">
      <w:pPr>
        <w:rPr>
          <w:rFonts w:ascii="Times New Roman" w:hAnsi="Times New Roman"/>
        </w:rPr>
      </w:pPr>
    </w:p>
    <w:p w14:paraId="7C47293B" w14:textId="77777777" w:rsidR="00C6546D" w:rsidRDefault="00C6546D">
      <w:pPr>
        <w:pStyle w:val="TOC1"/>
        <w:spacing w:before="0" w:after="0"/>
        <w:rPr>
          <w:rFonts w:hAnsi="Times New Roman"/>
          <w:caps w:val="0"/>
          <w:szCs w:val="20"/>
        </w:rPr>
      </w:pPr>
      <w:r>
        <w:rPr>
          <w:rFonts w:hAnsi="Times New Roman"/>
          <w:caps w:val="0"/>
          <w:szCs w:val="20"/>
        </w:rPr>
        <w:t>修订文档历史记录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440"/>
        <w:gridCol w:w="4440"/>
        <w:gridCol w:w="1860"/>
      </w:tblGrid>
      <w:tr w:rsidR="00C6546D" w14:paraId="652965E7" w14:textId="77777777">
        <w:tc>
          <w:tcPr>
            <w:tcW w:w="1548" w:type="dxa"/>
          </w:tcPr>
          <w:p w14:paraId="5105BE6F" w14:textId="77777777" w:rsidR="00C6546D" w:rsidRDefault="00C6546D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日期</w:t>
            </w:r>
          </w:p>
        </w:tc>
        <w:tc>
          <w:tcPr>
            <w:tcW w:w="1440" w:type="dxa"/>
          </w:tcPr>
          <w:p w14:paraId="646787DB" w14:textId="77777777" w:rsidR="00C6546D" w:rsidRDefault="00C6546D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版本</w:t>
            </w:r>
          </w:p>
        </w:tc>
        <w:tc>
          <w:tcPr>
            <w:tcW w:w="4440" w:type="dxa"/>
          </w:tcPr>
          <w:p w14:paraId="72D3CD19" w14:textId="77777777" w:rsidR="00C6546D" w:rsidRDefault="00C6546D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说明</w:t>
            </w:r>
          </w:p>
        </w:tc>
        <w:tc>
          <w:tcPr>
            <w:tcW w:w="1860" w:type="dxa"/>
          </w:tcPr>
          <w:p w14:paraId="4270318A" w14:textId="77777777" w:rsidR="00C6546D" w:rsidRDefault="00C6546D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作者</w:t>
            </w:r>
          </w:p>
        </w:tc>
      </w:tr>
      <w:tr w:rsidR="00C6546D" w14:paraId="45B3738D" w14:textId="77777777">
        <w:trPr>
          <w:trHeight w:val="108"/>
        </w:trPr>
        <w:tc>
          <w:tcPr>
            <w:tcW w:w="1548" w:type="dxa"/>
          </w:tcPr>
          <w:p w14:paraId="003748E8" w14:textId="77777777" w:rsidR="00C6546D" w:rsidRDefault="00D439E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2026</w:t>
            </w:r>
            <w:r w:rsidR="00C6546D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3</w:t>
            </w:r>
            <w:r w:rsidR="00C6546D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440" w:type="dxa"/>
          </w:tcPr>
          <w:p w14:paraId="63F494AA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1.0.20221115</w:t>
            </w:r>
          </w:p>
        </w:tc>
        <w:tc>
          <w:tcPr>
            <w:tcW w:w="4440" w:type="dxa"/>
          </w:tcPr>
          <w:p w14:paraId="38F83A4A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正式发布</w:t>
            </w:r>
          </w:p>
        </w:tc>
        <w:tc>
          <w:tcPr>
            <w:tcW w:w="1860" w:type="dxa"/>
          </w:tcPr>
          <w:p w14:paraId="25E10CC4" w14:textId="77777777" w:rsidR="00C6546D" w:rsidRDefault="00D439ED">
            <w:pPr>
              <w:rPr>
                <w:rFonts w:ascii="Times New Roman" w:hAnsi="Times New Roman"/>
              </w:rPr>
            </w:pPr>
            <w:r w:rsidRPr="00D439ED">
              <w:rPr>
                <w:rFonts w:ascii="Times New Roman" w:hAnsi="Times New Roman" w:hint="eastAsia"/>
              </w:rPr>
              <w:t>许嘉赫、贺鹏翔、易子栋、王天翼、余环宇</w:t>
            </w:r>
          </w:p>
        </w:tc>
      </w:tr>
      <w:tr w:rsidR="00C6546D" w14:paraId="73FC4802" w14:textId="77777777">
        <w:trPr>
          <w:trHeight w:val="252"/>
        </w:trPr>
        <w:tc>
          <w:tcPr>
            <w:tcW w:w="1548" w:type="dxa"/>
          </w:tcPr>
          <w:p w14:paraId="1064B27B" w14:textId="77777777" w:rsidR="00C6546D" w:rsidRDefault="00D439E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2026</w:t>
            </w:r>
            <w:r w:rsidR="00C6546D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3</w:t>
            </w:r>
            <w:r w:rsidR="00C6546D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440" w:type="dxa"/>
          </w:tcPr>
          <w:p w14:paraId="021FCC63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Build1.0</w:t>
            </w:r>
          </w:p>
        </w:tc>
        <w:tc>
          <w:tcPr>
            <w:tcW w:w="4440" w:type="dxa"/>
          </w:tcPr>
          <w:p w14:paraId="18F0B22E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发布设计基线，版本升级</w:t>
            </w:r>
          </w:p>
        </w:tc>
        <w:tc>
          <w:tcPr>
            <w:tcW w:w="1860" w:type="dxa"/>
          </w:tcPr>
          <w:p w14:paraId="64F05BBD" w14:textId="77777777" w:rsidR="00C6546D" w:rsidRDefault="00D439ED">
            <w:pPr>
              <w:rPr>
                <w:rFonts w:ascii="Times New Roman" w:hAnsi="Times New Roman"/>
              </w:rPr>
            </w:pPr>
            <w:r w:rsidRPr="00D439ED">
              <w:rPr>
                <w:rFonts w:ascii="Times New Roman" w:hAnsi="Times New Roman" w:hint="eastAsia"/>
              </w:rPr>
              <w:t>许嘉赫、贺鹏翔、易子栋、王天翼、余环宇</w:t>
            </w:r>
          </w:p>
        </w:tc>
      </w:tr>
      <w:tr w:rsidR="00C6546D" w14:paraId="28930016" w14:textId="77777777">
        <w:trPr>
          <w:trHeight w:val="55"/>
        </w:trPr>
        <w:tc>
          <w:tcPr>
            <w:tcW w:w="1548" w:type="dxa"/>
          </w:tcPr>
          <w:p w14:paraId="30637993" w14:textId="77777777" w:rsidR="00C6546D" w:rsidRDefault="00D439E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2026</w:t>
            </w:r>
            <w:r w:rsidR="00C6546D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3</w:t>
            </w:r>
            <w:r w:rsidR="00C6546D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440" w:type="dxa"/>
          </w:tcPr>
          <w:p w14:paraId="733BD830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Build1.1</w:t>
            </w:r>
          </w:p>
        </w:tc>
        <w:tc>
          <w:tcPr>
            <w:tcW w:w="4440" w:type="dxa"/>
          </w:tcPr>
          <w:p w14:paraId="59E196D5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仿真资源类型表中需去掉一个字段，增加四个新字段</w:t>
            </w:r>
          </w:p>
        </w:tc>
        <w:tc>
          <w:tcPr>
            <w:tcW w:w="1860" w:type="dxa"/>
          </w:tcPr>
          <w:p w14:paraId="3E644AB6" w14:textId="77777777" w:rsidR="00C6546D" w:rsidRDefault="00D439ED">
            <w:pPr>
              <w:rPr>
                <w:rFonts w:ascii="Times New Roman" w:hAnsi="Times New Roman"/>
              </w:rPr>
            </w:pPr>
            <w:r w:rsidRPr="00D439ED">
              <w:rPr>
                <w:rFonts w:ascii="Times New Roman" w:hAnsi="Times New Roman" w:hint="eastAsia"/>
              </w:rPr>
              <w:t>许嘉赫、贺鹏翔、易子栋、王天翼、余环宇</w:t>
            </w:r>
          </w:p>
        </w:tc>
      </w:tr>
      <w:tr w:rsidR="00C6546D" w14:paraId="5A6E2829" w14:textId="77777777">
        <w:trPr>
          <w:trHeight w:val="55"/>
        </w:trPr>
        <w:tc>
          <w:tcPr>
            <w:tcW w:w="1548" w:type="dxa"/>
          </w:tcPr>
          <w:p w14:paraId="2A7708E9" w14:textId="77777777" w:rsidR="00C6546D" w:rsidRDefault="00D439E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2026</w:t>
            </w:r>
            <w:r w:rsidR="00C6546D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3</w:t>
            </w:r>
            <w:r w:rsidR="00C6546D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1</w:t>
            </w:r>
            <w:r w:rsidR="00C6546D">
              <w:rPr>
                <w:rFonts w:ascii="Times New Roman" w:hAnsi="Times New Roman"/>
              </w:rPr>
              <w:t>1</w:t>
            </w:r>
          </w:p>
        </w:tc>
        <w:tc>
          <w:tcPr>
            <w:tcW w:w="1440" w:type="dxa"/>
          </w:tcPr>
          <w:p w14:paraId="339D9FF9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Build2.0</w:t>
            </w:r>
          </w:p>
        </w:tc>
        <w:tc>
          <w:tcPr>
            <w:tcW w:w="4440" w:type="dxa"/>
          </w:tcPr>
          <w:p w14:paraId="410ED851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发布开发基线，版本升级</w:t>
            </w:r>
          </w:p>
        </w:tc>
        <w:tc>
          <w:tcPr>
            <w:tcW w:w="1860" w:type="dxa"/>
          </w:tcPr>
          <w:p w14:paraId="718D727D" w14:textId="77777777" w:rsidR="00C6546D" w:rsidRDefault="00D439ED">
            <w:pPr>
              <w:rPr>
                <w:rFonts w:ascii="Times New Roman" w:hAnsi="Times New Roman"/>
              </w:rPr>
            </w:pPr>
            <w:r w:rsidRPr="00D439ED">
              <w:rPr>
                <w:rFonts w:ascii="Times New Roman" w:hAnsi="Times New Roman" w:hint="eastAsia"/>
              </w:rPr>
              <w:t>许嘉赫、贺鹏翔、易子栋、王天翼、余环宇</w:t>
            </w:r>
          </w:p>
        </w:tc>
      </w:tr>
      <w:tr w:rsidR="00C6546D" w14:paraId="0AE2AD6A" w14:textId="77777777">
        <w:trPr>
          <w:trHeight w:val="55"/>
        </w:trPr>
        <w:tc>
          <w:tcPr>
            <w:tcW w:w="1548" w:type="dxa"/>
          </w:tcPr>
          <w:p w14:paraId="4F078562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6E94EE4B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6286B073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642C19B2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657F1E11" w14:textId="77777777">
        <w:trPr>
          <w:trHeight w:val="55"/>
        </w:trPr>
        <w:tc>
          <w:tcPr>
            <w:tcW w:w="1548" w:type="dxa"/>
          </w:tcPr>
          <w:p w14:paraId="352376A1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2C8ABE07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61A8ED94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28AF3B35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11B89E38" w14:textId="77777777">
        <w:trPr>
          <w:trHeight w:val="55"/>
        </w:trPr>
        <w:tc>
          <w:tcPr>
            <w:tcW w:w="1548" w:type="dxa"/>
          </w:tcPr>
          <w:p w14:paraId="58B16CC2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29A62E9C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6756F23B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0D97C04A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7FBFB229" w14:textId="77777777">
        <w:trPr>
          <w:trHeight w:val="55"/>
        </w:trPr>
        <w:tc>
          <w:tcPr>
            <w:tcW w:w="1548" w:type="dxa"/>
          </w:tcPr>
          <w:p w14:paraId="729A7AD2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2B66B823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1EB2D548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4DACF855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4FD924CE" w14:textId="77777777">
        <w:trPr>
          <w:trHeight w:val="55"/>
        </w:trPr>
        <w:tc>
          <w:tcPr>
            <w:tcW w:w="1548" w:type="dxa"/>
          </w:tcPr>
          <w:p w14:paraId="7822D490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6B419A50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4EC9CE98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2F078DD6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4BB907AA" w14:textId="77777777">
        <w:trPr>
          <w:trHeight w:val="55"/>
        </w:trPr>
        <w:tc>
          <w:tcPr>
            <w:tcW w:w="1548" w:type="dxa"/>
          </w:tcPr>
          <w:p w14:paraId="5865D969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56528488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36B34B1F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1755A574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6B8485B5" w14:textId="77777777">
        <w:trPr>
          <w:trHeight w:val="55"/>
        </w:trPr>
        <w:tc>
          <w:tcPr>
            <w:tcW w:w="1548" w:type="dxa"/>
          </w:tcPr>
          <w:p w14:paraId="1467EB43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71B92F65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685C2F86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33980F02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0AE3AA51" w14:textId="77777777">
        <w:trPr>
          <w:trHeight w:val="55"/>
        </w:trPr>
        <w:tc>
          <w:tcPr>
            <w:tcW w:w="1548" w:type="dxa"/>
          </w:tcPr>
          <w:p w14:paraId="560A639E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679C8FC5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7C445D91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65C67E2E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757EF062" w14:textId="77777777">
        <w:trPr>
          <w:trHeight w:val="55"/>
        </w:trPr>
        <w:tc>
          <w:tcPr>
            <w:tcW w:w="1548" w:type="dxa"/>
          </w:tcPr>
          <w:p w14:paraId="5B09A5B7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1C27317A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26A1E08D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2B3042C9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79E20AF7" w14:textId="77777777">
        <w:trPr>
          <w:trHeight w:val="55"/>
        </w:trPr>
        <w:tc>
          <w:tcPr>
            <w:tcW w:w="1548" w:type="dxa"/>
          </w:tcPr>
          <w:p w14:paraId="21D8D7DD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16DE014B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5DE46313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1DB9BF06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012FC1A2" w14:textId="77777777">
        <w:trPr>
          <w:trHeight w:val="55"/>
        </w:trPr>
        <w:tc>
          <w:tcPr>
            <w:tcW w:w="1548" w:type="dxa"/>
          </w:tcPr>
          <w:p w14:paraId="6FCB9200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6FACF5F8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5965218E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17C5252C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35F09CF9" w14:textId="77777777">
        <w:trPr>
          <w:trHeight w:val="55"/>
        </w:trPr>
        <w:tc>
          <w:tcPr>
            <w:tcW w:w="1548" w:type="dxa"/>
          </w:tcPr>
          <w:p w14:paraId="2024239E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25772DFB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682BC365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71F3EDA4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17B5A4E8" w14:textId="77777777">
        <w:trPr>
          <w:trHeight w:val="55"/>
        </w:trPr>
        <w:tc>
          <w:tcPr>
            <w:tcW w:w="1548" w:type="dxa"/>
          </w:tcPr>
          <w:p w14:paraId="6AC2C19D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4C8A96FA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7BCEC0B8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45C4531F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2FC9A493" w14:textId="77777777">
        <w:trPr>
          <w:trHeight w:val="55"/>
        </w:trPr>
        <w:tc>
          <w:tcPr>
            <w:tcW w:w="1548" w:type="dxa"/>
          </w:tcPr>
          <w:p w14:paraId="2E840730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1A148B0A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2126C6DE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67A7EA05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  <w:tr w:rsidR="00C6546D" w14:paraId="4509898D" w14:textId="77777777">
        <w:trPr>
          <w:trHeight w:val="55"/>
        </w:trPr>
        <w:tc>
          <w:tcPr>
            <w:tcW w:w="1548" w:type="dxa"/>
          </w:tcPr>
          <w:p w14:paraId="65BB5E50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14:paraId="601E04C4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4440" w:type="dxa"/>
          </w:tcPr>
          <w:p w14:paraId="7AA9CE02" w14:textId="77777777" w:rsidR="00C6546D" w:rsidRDefault="00C6546D">
            <w:pPr>
              <w:rPr>
                <w:rFonts w:ascii="Times New Roman" w:hAnsi="Times New Roman"/>
              </w:rPr>
            </w:pPr>
          </w:p>
        </w:tc>
        <w:tc>
          <w:tcPr>
            <w:tcW w:w="1860" w:type="dxa"/>
          </w:tcPr>
          <w:p w14:paraId="5F5117C3" w14:textId="77777777" w:rsidR="00C6546D" w:rsidRDefault="00C6546D">
            <w:pPr>
              <w:rPr>
                <w:rFonts w:ascii="Times New Roman" w:hAnsi="Times New Roman"/>
              </w:rPr>
            </w:pPr>
          </w:p>
        </w:tc>
      </w:tr>
    </w:tbl>
    <w:p w14:paraId="19EECDC7" w14:textId="77777777" w:rsidR="00C6546D" w:rsidRDefault="00C6546D">
      <w:pPr>
        <w:rPr>
          <w:rFonts w:ascii="Times New Roman" w:hAnsi="Times New Roman"/>
        </w:rPr>
      </w:pPr>
    </w:p>
    <w:p w14:paraId="7958FFD1" w14:textId="77777777" w:rsidR="00C6546D" w:rsidRDefault="00C6546D">
      <w:pPr>
        <w:rPr>
          <w:rFonts w:ascii="Times New Roman" w:hAnsi="Times New Roman"/>
        </w:rPr>
        <w:sectPr w:rsidR="00C6546D">
          <w:footerReference w:type="default" r:id="rId9"/>
          <w:footerReference w:type="first" r:id="rId10"/>
          <w:pgSz w:w="11906" w:h="16838"/>
          <w:pgMar w:top="1440" w:right="1797" w:bottom="1440" w:left="1797" w:header="851" w:footer="1230" w:gutter="0"/>
          <w:pgNumType w:start="0"/>
          <w:cols w:space="720"/>
          <w:titlePg/>
          <w:docGrid w:type="lines" w:linePitch="312"/>
        </w:sectPr>
      </w:pPr>
    </w:p>
    <w:p w14:paraId="665ADB6D" w14:textId="77777777" w:rsidR="00C6546D" w:rsidRDefault="00C6546D">
      <w:pPr>
        <w:pStyle w:val="ae"/>
        <w:rPr>
          <w:rFonts w:ascii="宋体" w:hAnsi="Times New Roman" w:cs="宋体"/>
        </w:rPr>
      </w:pPr>
    </w:p>
    <w:p w14:paraId="46A0D105" w14:textId="77777777" w:rsidR="00C6546D" w:rsidRDefault="00C6546D">
      <w:pPr>
        <w:pStyle w:val="10"/>
        <w:keepNext w:val="0"/>
        <w:numPr>
          <w:ilvl w:val="0"/>
          <w:numId w:val="0"/>
        </w:numPr>
        <w:tabs>
          <w:tab w:val="left" w:pos="0"/>
        </w:tabs>
        <w:spacing w:before="0" w:after="0" w:line="240" w:lineRule="atLeast"/>
        <w:jc w:val="center"/>
        <w:outlineLvl w:val="9"/>
        <w:rPr>
          <w:rFonts w:ascii="Times New Roman" w:hAnsi="Times New Roman"/>
          <w:b w:val="0"/>
          <w:bCs w:val="0"/>
          <w:szCs w:val="24"/>
        </w:rPr>
      </w:pPr>
      <w:bookmarkStart w:id="16" w:name="_Toc31970"/>
      <w:r>
        <w:rPr>
          <w:rFonts w:ascii="Times New Roman" w:eastAsia="宋体" w:hAnsi="Times New Roman"/>
          <w:sz w:val="44"/>
          <w:szCs w:val="20"/>
        </w:rPr>
        <w:t>目</w:t>
      </w:r>
      <w:r>
        <w:rPr>
          <w:rFonts w:ascii="Times New Roman" w:eastAsia="宋体" w:hAnsi="Times New Roman"/>
          <w:sz w:val="44"/>
          <w:szCs w:val="20"/>
        </w:rPr>
        <w:t xml:space="preserve"> </w:t>
      </w:r>
      <w:r>
        <w:rPr>
          <w:rFonts w:ascii="Times New Roman" w:eastAsia="宋体" w:hAnsi="Times New Roman"/>
          <w:sz w:val="44"/>
          <w:szCs w:val="20"/>
        </w:rPr>
        <w:t>录</w:t>
      </w:r>
      <w:bookmarkEnd w:id="15"/>
      <w:bookmarkEnd w:id="16"/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"1-2" \h \z \u </w:instrText>
      </w:r>
      <w:r>
        <w:rPr>
          <w:rFonts w:ascii="Times New Roman" w:hAnsi="Times New Roman"/>
        </w:rPr>
        <w:fldChar w:fldCharType="separate"/>
      </w:r>
    </w:p>
    <w:p w14:paraId="227F804A" w14:textId="77777777" w:rsidR="00C6546D" w:rsidRDefault="00C20FF3">
      <w:pPr>
        <w:pStyle w:val="TOC1"/>
        <w:tabs>
          <w:tab w:val="right" w:leader="dot" w:pos="8312"/>
        </w:tabs>
      </w:pPr>
      <w:hyperlink w:anchor="_Toc28887" w:history="1">
        <w:r w:rsidR="00C6546D">
          <w:rPr>
            <w:rFonts w:hAnsi="Times New Roman" w:hint="eastAsia"/>
          </w:rPr>
          <w:t xml:space="preserve">1. </w:t>
        </w:r>
        <w:r w:rsidR="00C6546D">
          <w:rPr>
            <w:rFonts w:hAnsi="Times New Roman"/>
          </w:rPr>
          <w:t>引言</w:t>
        </w:r>
        <w:r w:rsidR="00C6546D">
          <w:tab/>
        </w:r>
        <w:r w:rsidR="00C6546D">
          <w:fldChar w:fldCharType="begin"/>
        </w:r>
        <w:r w:rsidR="00C6546D">
          <w:instrText xml:space="preserve"> PAGEREF _Toc28887 \h </w:instrText>
        </w:r>
        <w:r w:rsidR="00C6546D">
          <w:fldChar w:fldCharType="separate"/>
        </w:r>
        <w:r w:rsidR="00C6546D">
          <w:t>1</w:t>
        </w:r>
        <w:r w:rsidR="00C6546D">
          <w:fldChar w:fldCharType="end"/>
        </w:r>
      </w:hyperlink>
    </w:p>
    <w:p w14:paraId="106957B3" w14:textId="77777777" w:rsidR="00C6546D" w:rsidRDefault="00C20FF3">
      <w:pPr>
        <w:pStyle w:val="TOC2"/>
        <w:tabs>
          <w:tab w:val="right" w:leader="dot" w:pos="8312"/>
        </w:tabs>
      </w:pPr>
      <w:hyperlink w:anchor="_Toc16672" w:history="1">
        <w:r w:rsidR="00C6546D">
          <w:rPr>
            <w:rFonts w:hAnsi="Times New Roman" w:hint="eastAsia"/>
          </w:rPr>
          <w:t xml:space="preserve">1.1 </w:t>
        </w:r>
        <w:r w:rsidR="00C6546D">
          <w:rPr>
            <w:rFonts w:hAnsi="Times New Roman"/>
          </w:rPr>
          <w:t>编写目的</w:t>
        </w:r>
        <w:r w:rsidR="00C6546D">
          <w:tab/>
        </w:r>
        <w:r w:rsidR="00C6546D">
          <w:fldChar w:fldCharType="begin"/>
        </w:r>
        <w:r w:rsidR="00C6546D">
          <w:instrText xml:space="preserve"> PAGEREF _Toc16672 \h </w:instrText>
        </w:r>
        <w:r w:rsidR="00C6546D">
          <w:fldChar w:fldCharType="separate"/>
        </w:r>
        <w:r w:rsidR="00C6546D">
          <w:t>1</w:t>
        </w:r>
        <w:r w:rsidR="00C6546D">
          <w:fldChar w:fldCharType="end"/>
        </w:r>
      </w:hyperlink>
    </w:p>
    <w:p w14:paraId="34562613" w14:textId="77777777" w:rsidR="00C6546D" w:rsidRDefault="00C20FF3">
      <w:pPr>
        <w:pStyle w:val="TOC2"/>
        <w:tabs>
          <w:tab w:val="right" w:leader="dot" w:pos="8312"/>
        </w:tabs>
      </w:pPr>
      <w:hyperlink w:anchor="_Toc347" w:history="1">
        <w:r w:rsidR="00C6546D">
          <w:rPr>
            <w:rFonts w:hAnsi="Times New Roman" w:hint="eastAsia"/>
          </w:rPr>
          <w:t xml:space="preserve">1.2 </w:t>
        </w:r>
        <w:r w:rsidR="00C6546D">
          <w:rPr>
            <w:rFonts w:hAnsi="Times New Roman"/>
          </w:rPr>
          <w:t>背景</w:t>
        </w:r>
        <w:r w:rsidR="00C6546D">
          <w:tab/>
        </w:r>
        <w:r w:rsidR="00C6546D">
          <w:fldChar w:fldCharType="begin"/>
        </w:r>
        <w:r w:rsidR="00C6546D">
          <w:instrText xml:space="preserve"> PAGEREF _Toc347 \h </w:instrText>
        </w:r>
        <w:r w:rsidR="00C6546D">
          <w:fldChar w:fldCharType="separate"/>
        </w:r>
        <w:r w:rsidR="00C6546D">
          <w:t>1</w:t>
        </w:r>
        <w:r w:rsidR="00C6546D">
          <w:fldChar w:fldCharType="end"/>
        </w:r>
      </w:hyperlink>
    </w:p>
    <w:p w14:paraId="67FF7BA5" w14:textId="77777777" w:rsidR="00C6546D" w:rsidRDefault="00C20FF3">
      <w:pPr>
        <w:pStyle w:val="TOC2"/>
        <w:tabs>
          <w:tab w:val="right" w:leader="dot" w:pos="8312"/>
        </w:tabs>
      </w:pPr>
      <w:hyperlink w:anchor="_Toc5400" w:history="1">
        <w:r w:rsidR="00C6546D">
          <w:rPr>
            <w:rFonts w:hAnsi="Times New Roman" w:hint="eastAsia"/>
          </w:rPr>
          <w:t xml:space="preserve">1.3 </w:t>
        </w:r>
        <w:r w:rsidR="00C6546D">
          <w:rPr>
            <w:rFonts w:hAnsi="Times New Roman"/>
          </w:rPr>
          <w:t>定义</w:t>
        </w:r>
        <w:r w:rsidR="00C6546D">
          <w:tab/>
        </w:r>
        <w:r w:rsidR="00C6546D">
          <w:fldChar w:fldCharType="begin"/>
        </w:r>
        <w:r w:rsidR="00C6546D">
          <w:instrText xml:space="preserve"> PAGEREF _Toc5400 \h </w:instrText>
        </w:r>
        <w:r w:rsidR="00C6546D">
          <w:fldChar w:fldCharType="separate"/>
        </w:r>
        <w:r w:rsidR="00C6546D">
          <w:t>1</w:t>
        </w:r>
        <w:r w:rsidR="00C6546D">
          <w:fldChar w:fldCharType="end"/>
        </w:r>
      </w:hyperlink>
    </w:p>
    <w:p w14:paraId="4F37537D" w14:textId="77777777" w:rsidR="00C6546D" w:rsidRDefault="00C20FF3">
      <w:pPr>
        <w:pStyle w:val="TOC2"/>
        <w:tabs>
          <w:tab w:val="right" w:leader="dot" w:pos="8312"/>
        </w:tabs>
      </w:pPr>
      <w:hyperlink w:anchor="_Toc25993" w:history="1">
        <w:r w:rsidR="00C6546D">
          <w:rPr>
            <w:rFonts w:hAnsi="Times New Roman" w:hint="eastAsia"/>
          </w:rPr>
          <w:t xml:space="preserve">1.4 </w:t>
        </w:r>
        <w:r w:rsidR="00C6546D">
          <w:rPr>
            <w:rFonts w:hAnsi="Times New Roman"/>
          </w:rPr>
          <w:t>参考资料</w:t>
        </w:r>
        <w:r w:rsidR="00C6546D">
          <w:tab/>
        </w:r>
        <w:r w:rsidR="00C6546D">
          <w:fldChar w:fldCharType="begin"/>
        </w:r>
        <w:r w:rsidR="00C6546D">
          <w:instrText xml:space="preserve"> PAGEREF _Toc25993 \h </w:instrText>
        </w:r>
        <w:r w:rsidR="00C6546D">
          <w:fldChar w:fldCharType="separate"/>
        </w:r>
        <w:r w:rsidR="00C6546D">
          <w:t>1</w:t>
        </w:r>
        <w:r w:rsidR="00C6546D">
          <w:fldChar w:fldCharType="end"/>
        </w:r>
      </w:hyperlink>
    </w:p>
    <w:p w14:paraId="188AC77E" w14:textId="77777777" w:rsidR="00C6546D" w:rsidRDefault="00C20FF3">
      <w:pPr>
        <w:pStyle w:val="TOC1"/>
        <w:tabs>
          <w:tab w:val="right" w:leader="dot" w:pos="8312"/>
        </w:tabs>
      </w:pPr>
      <w:hyperlink w:anchor="_Toc30319" w:history="1">
        <w:r w:rsidR="00C6546D">
          <w:rPr>
            <w:rFonts w:hAnsi="Times New Roman" w:hint="eastAsia"/>
          </w:rPr>
          <w:t xml:space="preserve">2. </w:t>
        </w:r>
        <w:r w:rsidR="00C6546D">
          <w:rPr>
            <w:rFonts w:hAnsi="Times New Roman" w:hint="eastAsia"/>
          </w:rPr>
          <w:t>数据存储架构设计</w:t>
        </w:r>
        <w:r w:rsidR="00C6546D">
          <w:tab/>
        </w:r>
        <w:r w:rsidR="00C6546D">
          <w:fldChar w:fldCharType="begin"/>
        </w:r>
        <w:r w:rsidR="00C6546D">
          <w:instrText xml:space="preserve"> PAGEREF _Toc30319 \h </w:instrText>
        </w:r>
        <w:r w:rsidR="00C6546D">
          <w:fldChar w:fldCharType="separate"/>
        </w:r>
        <w:r w:rsidR="00C6546D">
          <w:t>1</w:t>
        </w:r>
        <w:r w:rsidR="00C6546D">
          <w:fldChar w:fldCharType="end"/>
        </w:r>
      </w:hyperlink>
    </w:p>
    <w:p w14:paraId="1F13E186" w14:textId="77777777" w:rsidR="00C6546D" w:rsidRDefault="00C20FF3">
      <w:pPr>
        <w:pStyle w:val="TOC2"/>
        <w:tabs>
          <w:tab w:val="right" w:leader="dot" w:pos="8312"/>
        </w:tabs>
      </w:pPr>
      <w:hyperlink w:anchor="_Toc3457" w:history="1">
        <w:r w:rsidR="00C6546D">
          <w:rPr>
            <w:rFonts w:hAnsi="Times New Roman" w:hint="eastAsia"/>
          </w:rPr>
          <w:t xml:space="preserve">2.1 </w:t>
        </w:r>
        <w:r w:rsidR="00C6546D">
          <w:rPr>
            <w:rFonts w:hAnsi="Times New Roman" w:hint="eastAsia"/>
          </w:rPr>
          <w:t>数据存储技术选型</w:t>
        </w:r>
        <w:r w:rsidR="00C6546D">
          <w:tab/>
        </w:r>
        <w:r w:rsidR="00C6546D">
          <w:fldChar w:fldCharType="begin"/>
        </w:r>
        <w:r w:rsidR="00C6546D">
          <w:instrText xml:space="preserve"> PAGEREF _Toc3457 \h </w:instrText>
        </w:r>
        <w:r w:rsidR="00C6546D">
          <w:fldChar w:fldCharType="separate"/>
        </w:r>
        <w:r w:rsidR="00C6546D">
          <w:t>1</w:t>
        </w:r>
        <w:r w:rsidR="00C6546D">
          <w:fldChar w:fldCharType="end"/>
        </w:r>
      </w:hyperlink>
    </w:p>
    <w:p w14:paraId="58BFA6B9" w14:textId="77777777" w:rsidR="00C6546D" w:rsidRDefault="00C20FF3">
      <w:pPr>
        <w:pStyle w:val="TOC2"/>
        <w:tabs>
          <w:tab w:val="right" w:leader="dot" w:pos="8312"/>
        </w:tabs>
      </w:pPr>
      <w:hyperlink w:anchor="_Toc14766" w:history="1">
        <w:r w:rsidR="00C6546D">
          <w:rPr>
            <w:rFonts w:hAnsi="Times New Roman" w:hint="eastAsia"/>
          </w:rPr>
          <w:t xml:space="preserve">2.2 </w:t>
        </w:r>
        <w:r w:rsidR="00C6546D">
          <w:rPr>
            <w:rFonts w:hAnsi="Times New Roman" w:hint="eastAsia"/>
          </w:rPr>
          <w:t>数据存储部署视图</w:t>
        </w:r>
        <w:r w:rsidR="00C6546D">
          <w:tab/>
        </w:r>
        <w:r w:rsidR="00C6546D">
          <w:fldChar w:fldCharType="begin"/>
        </w:r>
        <w:r w:rsidR="00C6546D">
          <w:instrText xml:space="preserve"> PAGEREF _Toc14766 \h </w:instrText>
        </w:r>
        <w:r w:rsidR="00C6546D">
          <w:fldChar w:fldCharType="separate"/>
        </w:r>
        <w:r w:rsidR="00C6546D">
          <w:t>1</w:t>
        </w:r>
        <w:r w:rsidR="00C6546D">
          <w:fldChar w:fldCharType="end"/>
        </w:r>
      </w:hyperlink>
    </w:p>
    <w:p w14:paraId="4B6BE744" w14:textId="77777777" w:rsidR="00C6546D" w:rsidRDefault="00C20FF3">
      <w:pPr>
        <w:pStyle w:val="TOC1"/>
        <w:tabs>
          <w:tab w:val="right" w:leader="dot" w:pos="8312"/>
        </w:tabs>
      </w:pPr>
      <w:hyperlink w:anchor="_Toc13545" w:history="1">
        <w:r w:rsidR="00C6546D">
          <w:rPr>
            <w:rFonts w:hAnsi="Times New Roman" w:hint="eastAsia"/>
          </w:rPr>
          <w:t xml:space="preserve">3. </w:t>
        </w:r>
        <w:r w:rsidR="00C6546D">
          <w:rPr>
            <w:rFonts w:hAnsi="Times New Roman" w:hint="eastAsia"/>
          </w:rPr>
          <w:t>数据存储详细设计</w:t>
        </w:r>
        <w:r w:rsidR="00C6546D">
          <w:tab/>
        </w:r>
        <w:r w:rsidR="00C6546D">
          <w:fldChar w:fldCharType="begin"/>
        </w:r>
        <w:r w:rsidR="00C6546D">
          <w:instrText xml:space="preserve"> PAGEREF _Toc13545 \h </w:instrText>
        </w:r>
        <w:r w:rsidR="00C6546D">
          <w:fldChar w:fldCharType="separate"/>
        </w:r>
        <w:r w:rsidR="00C6546D">
          <w:t>1</w:t>
        </w:r>
        <w:r w:rsidR="00C6546D">
          <w:fldChar w:fldCharType="end"/>
        </w:r>
      </w:hyperlink>
    </w:p>
    <w:p w14:paraId="0593F04D" w14:textId="77777777" w:rsidR="00C6546D" w:rsidRDefault="00C20FF3">
      <w:pPr>
        <w:pStyle w:val="TOC2"/>
        <w:tabs>
          <w:tab w:val="right" w:leader="dot" w:pos="8312"/>
        </w:tabs>
      </w:pPr>
      <w:hyperlink w:anchor="_Toc2080" w:history="1">
        <w:r w:rsidR="00C6546D">
          <w:rPr>
            <w:rFonts w:hAnsi="Times New Roman" w:hint="eastAsia"/>
          </w:rPr>
          <w:t xml:space="preserve">3.1 </w:t>
        </w:r>
        <w:r w:rsidR="00C6546D">
          <w:rPr>
            <w:rFonts w:ascii="Segoe UI" w:eastAsia="Segoe UI" w:hAnsi="Segoe UI" w:cs="Segoe UI"/>
            <w:bCs/>
            <w:szCs w:val="22"/>
            <w:shd w:val="clear" w:color="auto" w:fill="FDFDFE"/>
          </w:rPr>
          <w:t>结构化数据库</w:t>
        </w:r>
        <w:r w:rsidR="00C6546D">
          <w:tab/>
        </w:r>
        <w:r w:rsidR="00C6546D">
          <w:fldChar w:fldCharType="begin"/>
        </w:r>
        <w:r w:rsidR="00C6546D">
          <w:instrText xml:space="preserve"> PAGEREF _Toc2080 \h </w:instrText>
        </w:r>
        <w:r w:rsidR="00C6546D">
          <w:fldChar w:fldCharType="separate"/>
        </w:r>
        <w:r w:rsidR="00C6546D">
          <w:t>2</w:t>
        </w:r>
        <w:r w:rsidR="00C6546D">
          <w:fldChar w:fldCharType="end"/>
        </w:r>
      </w:hyperlink>
    </w:p>
    <w:p w14:paraId="17767039" w14:textId="77777777" w:rsidR="00C6546D" w:rsidRDefault="00C20FF3">
      <w:pPr>
        <w:pStyle w:val="TOC2"/>
        <w:tabs>
          <w:tab w:val="right" w:leader="dot" w:pos="8312"/>
        </w:tabs>
      </w:pPr>
      <w:hyperlink w:anchor="_Toc13113" w:history="1">
        <w:r w:rsidR="00C6546D">
          <w:rPr>
            <w:rFonts w:hAnsi="Times New Roman" w:hint="eastAsia"/>
          </w:rPr>
          <w:t xml:space="preserve">3.2 </w:t>
        </w:r>
        <w:r w:rsidR="00C6546D">
          <w:rPr>
            <w:rFonts w:ascii="Segoe UI" w:eastAsia="Segoe UI" w:hAnsi="Segoe UI" w:cs="Segoe UI"/>
            <w:bCs/>
            <w:szCs w:val="22"/>
            <w:shd w:val="clear" w:color="auto" w:fill="FDFDFE"/>
          </w:rPr>
          <w:t>非结构化数据库</w:t>
        </w:r>
        <w:r w:rsidR="00C6546D">
          <w:tab/>
        </w:r>
        <w:r w:rsidR="00C6546D">
          <w:fldChar w:fldCharType="begin"/>
        </w:r>
        <w:r w:rsidR="00C6546D">
          <w:instrText xml:space="preserve"> PAGEREF _Toc13113 \h </w:instrText>
        </w:r>
        <w:r w:rsidR="00C6546D">
          <w:fldChar w:fldCharType="separate"/>
        </w:r>
        <w:r w:rsidR="00C6546D">
          <w:t>4</w:t>
        </w:r>
        <w:r w:rsidR="00C6546D">
          <w:fldChar w:fldCharType="end"/>
        </w:r>
      </w:hyperlink>
    </w:p>
    <w:p w14:paraId="35BC01AA" w14:textId="77777777" w:rsidR="00C6546D" w:rsidRDefault="00C20FF3">
      <w:pPr>
        <w:pStyle w:val="TOC2"/>
        <w:tabs>
          <w:tab w:val="right" w:leader="dot" w:pos="8312"/>
        </w:tabs>
      </w:pPr>
      <w:hyperlink w:anchor="_Toc10597" w:history="1">
        <w:r w:rsidR="00C6546D">
          <w:rPr>
            <w:rFonts w:hAnsi="Times New Roman" w:hint="eastAsia"/>
          </w:rPr>
          <w:t xml:space="preserve">3.3 </w:t>
        </w:r>
        <w:r w:rsidR="00C6546D">
          <w:rPr>
            <w:rFonts w:ascii="Segoe UI" w:hAnsi="Segoe UI" w:cs="Segoe UI" w:hint="eastAsia"/>
            <w:bCs/>
            <w:szCs w:val="22"/>
            <w:shd w:val="clear" w:color="auto" w:fill="FDFDFE"/>
          </w:rPr>
          <w:t>列式</w:t>
        </w:r>
        <w:r w:rsidR="00C6546D">
          <w:rPr>
            <w:rFonts w:ascii="Segoe UI" w:eastAsia="Segoe UI" w:hAnsi="Segoe UI" w:cs="Segoe UI"/>
            <w:bCs/>
            <w:szCs w:val="22"/>
            <w:shd w:val="clear" w:color="auto" w:fill="FDFDFE"/>
          </w:rPr>
          <w:t>数据库</w:t>
        </w:r>
        <w:r w:rsidR="00C6546D">
          <w:tab/>
        </w:r>
        <w:r w:rsidR="00C6546D">
          <w:fldChar w:fldCharType="begin"/>
        </w:r>
        <w:r w:rsidR="00C6546D">
          <w:instrText xml:space="preserve"> PAGEREF _Toc10597 \h </w:instrText>
        </w:r>
        <w:r w:rsidR="00C6546D">
          <w:fldChar w:fldCharType="separate"/>
        </w:r>
        <w:r w:rsidR="00C6546D">
          <w:t>4</w:t>
        </w:r>
        <w:r w:rsidR="00C6546D">
          <w:fldChar w:fldCharType="end"/>
        </w:r>
      </w:hyperlink>
    </w:p>
    <w:p w14:paraId="0898B120" w14:textId="77777777" w:rsidR="00C6546D" w:rsidRDefault="00C20FF3">
      <w:pPr>
        <w:pStyle w:val="TOC2"/>
        <w:tabs>
          <w:tab w:val="right" w:leader="dot" w:pos="8312"/>
        </w:tabs>
      </w:pPr>
      <w:hyperlink w:anchor="_Toc28525" w:history="1">
        <w:r w:rsidR="00C6546D">
          <w:rPr>
            <w:rFonts w:hAnsi="Times New Roman" w:hint="eastAsia"/>
          </w:rPr>
          <w:t xml:space="preserve">3.4 </w:t>
        </w:r>
        <w:r w:rsidR="00C6546D">
          <w:rPr>
            <w:rFonts w:ascii="Segoe UI" w:hAnsi="Segoe UI" w:cs="Segoe UI" w:hint="eastAsia"/>
            <w:bCs/>
            <w:szCs w:val="22"/>
            <w:shd w:val="clear" w:color="auto" w:fill="FDFDFE"/>
          </w:rPr>
          <w:t>分布式文件系统存储</w:t>
        </w:r>
        <w:r w:rsidR="00C6546D">
          <w:tab/>
        </w:r>
        <w:r w:rsidR="00C6546D">
          <w:fldChar w:fldCharType="begin"/>
        </w:r>
        <w:r w:rsidR="00C6546D">
          <w:instrText xml:space="preserve"> PAGEREF _Toc28525 \h </w:instrText>
        </w:r>
        <w:r w:rsidR="00C6546D">
          <w:fldChar w:fldCharType="separate"/>
        </w:r>
        <w:r w:rsidR="00C6546D">
          <w:t>4</w:t>
        </w:r>
        <w:r w:rsidR="00C6546D">
          <w:fldChar w:fldCharType="end"/>
        </w:r>
      </w:hyperlink>
    </w:p>
    <w:p w14:paraId="64CFCE59" w14:textId="77777777" w:rsidR="00C6546D" w:rsidRDefault="00C20FF3">
      <w:pPr>
        <w:pStyle w:val="TOC1"/>
        <w:tabs>
          <w:tab w:val="right" w:leader="dot" w:pos="8312"/>
        </w:tabs>
      </w:pPr>
      <w:hyperlink w:anchor="_Toc14051" w:history="1">
        <w:r w:rsidR="00C6546D">
          <w:rPr>
            <w:rFonts w:hAnsi="Times New Roman" w:hint="eastAsia"/>
          </w:rPr>
          <w:t xml:space="preserve">4. </w:t>
        </w:r>
        <w:r w:rsidR="00C6546D">
          <w:rPr>
            <w:rFonts w:hAnsi="Times New Roman"/>
          </w:rPr>
          <w:t>结构设计</w:t>
        </w:r>
        <w:r w:rsidR="00C6546D">
          <w:tab/>
        </w:r>
        <w:r w:rsidR="00C6546D">
          <w:fldChar w:fldCharType="begin"/>
        </w:r>
        <w:r w:rsidR="00C6546D">
          <w:instrText xml:space="preserve"> PAGEREF _Toc14051 \h </w:instrText>
        </w:r>
        <w:r w:rsidR="00C6546D">
          <w:fldChar w:fldCharType="separate"/>
        </w:r>
        <w:r w:rsidR="00C6546D">
          <w:t>5</w:t>
        </w:r>
        <w:r w:rsidR="00C6546D">
          <w:fldChar w:fldCharType="end"/>
        </w:r>
      </w:hyperlink>
    </w:p>
    <w:p w14:paraId="132C0F3E" w14:textId="77777777" w:rsidR="00C6546D" w:rsidRDefault="00C20FF3">
      <w:pPr>
        <w:pStyle w:val="TOC2"/>
        <w:tabs>
          <w:tab w:val="right" w:leader="dot" w:pos="8312"/>
        </w:tabs>
      </w:pPr>
      <w:hyperlink w:anchor="_Toc6722" w:history="1">
        <w:r w:rsidR="00C6546D">
          <w:rPr>
            <w:rFonts w:hAnsi="Times New Roman" w:hint="eastAsia"/>
          </w:rPr>
          <w:t xml:space="preserve">4.1 </w:t>
        </w:r>
        <w:r w:rsidR="00C6546D">
          <w:rPr>
            <w:rFonts w:ascii="Segoe UI" w:hAnsi="Segoe UI" w:cs="Segoe UI" w:hint="eastAsia"/>
            <w:bCs/>
            <w:szCs w:val="22"/>
            <w:shd w:val="clear" w:color="auto" w:fill="FDFDFE"/>
          </w:rPr>
          <w:t>结构化数据库</w:t>
        </w:r>
        <w:r w:rsidR="00C6546D">
          <w:tab/>
        </w:r>
        <w:r w:rsidR="00C6546D">
          <w:fldChar w:fldCharType="begin"/>
        </w:r>
        <w:r w:rsidR="00C6546D">
          <w:instrText xml:space="preserve"> PAGEREF _Toc6722 \h </w:instrText>
        </w:r>
        <w:r w:rsidR="00C6546D">
          <w:fldChar w:fldCharType="separate"/>
        </w:r>
        <w:r w:rsidR="00C6546D">
          <w:t>5</w:t>
        </w:r>
        <w:r w:rsidR="00C6546D">
          <w:fldChar w:fldCharType="end"/>
        </w:r>
      </w:hyperlink>
    </w:p>
    <w:p w14:paraId="1C516803" w14:textId="77777777" w:rsidR="00C6546D" w:rsidRDefault="00C20FF3">
      <w:pPr>
        <w:pStyle w:val="TOC2"/>
        <w:tabs>
          <w:tab w:val="right" w:leader="dot" w:pos="8312"/>
        </w:tabs>
      </w:pPr>
      <w:hyperlink w:anchor="_Toc28556" w:history="1">
        <w:r w:rsidR="00C6546D">
          <w:rPr>
            <w:rFonts w:hAnsi="Times New Roman" w:hint="eastAsia"/>
          </w:rPr>
          <w:t xml:space="preserve">4.2 </w:t>
        </w:r>
        <w:r w:rsidR="00C6546D">
          <w:rPr>
            <w:rFonts w:ascii="Segoe UI" w:eastAsia="Segoe UI" w:hAnsi="Segoe UI" w:cs="Segoe UI"/>
            <w:bCs/>
            <w:szCs w:val="22"/>
            <w:shd w:val="clear" w:color="auto" w:fill="FDFDFE"/>
          </w:rPr>
          <w:t>非结构化数据库</w:t>
        </w:r>
        <w:r w:rsidR="00C6546D">
          <w:tab/>
        </w:r>
        <w:r w:rsidR="00C6546D">
          <w:fldChar w:fldCharType="begin"/>
        </w:r>
        <w:r w:rsidR="00C6546D">
          <w:instrText xml:space="preserve"> PAGEREF _Toc28556 \h </w:instrText>
        </w:r>
        <w:r w:rsidR="00C6546D">
          <w:fldChar w:fldCharType="separate"/>
        </w:r>
        <w:r w:rsidR="00C6546D">
          <w:t>5</w:t>
        </w:r>
        <w:r w:rsidR="00C6546D">
          <w:fldChar w:fldCharType="end"/>
        </w:r>
      </w:hyperlink>
    </w:p>
    <w:p w14:paraId="7A0FEE30" w14:textId="77777777" w:rsidR="00C6546D" w:rsidRDefault="00C20FF3">
      <w:pPr>
        <w:pStyle w:val="TOC2"/>
        <w:tabs>
          <w:tab w:val="right" w:leader="dot" w:pos="8312"/>
        </w:tabs>
      </w:pPr>
      <w:hyperlink w:anchor="_Toc11118" w:history="1">
        <w:r w:rsidR="00C6546D">
          <w:rPr>
            <w:rFonts w:hAnsi="Times New Roman" w:hint="eastAsia"/>
          </w:rPr>
          <w:t xml:space="preserve">4.3 </w:t>
        </w:r>
        <w:r w:rsidR="00C6546D">
          <w:rPr>
            <w:rFonts w:ascii="Segoe UI" w:hAnsi="Segoe UI" w:cs="Segoe UI" w:hint="eastAsia"/>
            <w:bCs/>
            <w:szCs w:val="22"/>
            <w:shd w:val="clear" w:color="auto" w:fill="FDFDFE"/>
          </w:rPr>
          <w:t>列式</w:t>
        </w:r>
        <w:r w:rsidR="00C6546D">
          <w:rPr>
            <w:rFonts w:ascii="Segoe UI" w:eastAsia="Segoe UI" w:hAnsi="Segoe UI" w:cs="Segoe UI"/>
            <w:bCs/>
            <w:szCs w:val="22"/>
            <w:shd w:val="clear" w:color="auto" w:fill="FDFDFE"/>
          </w:rPr>
          <w:t>数据库</w:t>
        </w:r>
        <w:r w:rsidR="00C6546D">
          <w:tab/>
        </w:r>
        <w:r w:rsidR="00C6546D">
          <w:fldChar w:fldCharType="begin"/>
        </w:r>
        <w:r w:rsidR="00C6546D">
          <w:instrText xml:space="preserve"> PAGEREF _Toc11118 \h </w:instrText>
        </w:r>
        <w:r w:rsidR="00C6546D">
          <w:fldChar w:fldCharType="separate"/>
        </w:r>
        <w:r w:rsidR="00C6546D">
          <w:t>5</w:t>
        </w:r>
        <w:r w:rsidR="00C6546D">
          <w:fldChar w:fldCharType="end"/>
        </w:r>
      </w:hyperlink>
    </w:p>
    <w:p w14:paraId="5031A2FE" w14:textId="77777777" w:rsidR="00C6546D" w:rsidRDefault="00C20FF3">
      <w:pPr>
        <w:pStyle w:val="TOC2"/>
        <w:tabs>
          <w:tab w:val="right" w:leader="dot" w:pos="8312"/>
        </w:tabs>
      </w:pPr>
      <w:hyperlink w:anchor="_Toc22202" w:history="1">
        <w:r w:rsidR="00C6546D">
          <w:rPr>
            <w:rFonts w:hAnsi="Times New Roman" w:hint="eastAsia"/>
          </w:rPr>
          <w:t xml:space="preserve">4.4 </w:t>
        </w:r>
        <w:r w:rsidR="00C6546D">
          <w:rPr>
            <w:rFonts w:ascii="Segoe UI" w:hAnsi="Segoe UI" w:cs="Segoe UI" w:hint="eastAsia"/>
            <w:bCs/>
            <w:szCs w:val="22"/>
            <w:shd w:val="clear" w:color="auto" w:fill="FDFDFE"/>
          </w:rPr>
          <w:t>分布式文件系统存储</w:t>
        </w:r>
        <w:r w:rsidR="00C6546D">
          <w:tab/>
        </w:r>
        <w:r w:rsidR="00C6546D">
          <w:fldChar w:fldCharType="begin"/>
        </w:r>
        <w:r w:rsidR="00C6546D">
          <w:instrText xml:space="preserve"> PAGEREF _Toc22202 \h </w:instrText>
        </w:r>
        <w:r w:rsidR="00C6546D">
          <w:fldChar w:fldCharType="separate"/>
        </w:r>
        <w:r w:rsidR="00C6546D">
          <w:t>5</w:t>
        </w:r>
        <w:r w:rsidR="00C6546D">
          <w:fldChar w:fldCharType="end"/>
        </w:r>
      </w:hyperlink>
    </w:p>
    <w:p w14:paraId="1B46D858" w14:textId="77777777" w:rsidR="00C6546D" w:rsidRDefault="00C20FF3">
      <w:pPr>
        <w:pStyle w:val="TOC1"/>
        <w:tabs>
          <w:tab w:val="right" w:leader="dot" w:pos="8312"/>
        </w:tabs>
      </w:pPr>
      <w:hyperlink w:anchor="_Toc16747" w:history="1">
        <w:r w:rsidR="00C6546D">
          <w:rPr>
            <w:rFonts w:hAnsi="Times New Roman" w:hint="eastAsia"/>
          </w:rPr>
          <w:t xml:space="preserve">5. </w:t>
        </w:r>
        <w:r w:rsidR="00C6546D">
          <w:rPr>
            <w:rFonts w:hAnsi="Times New Roman"/>
          </w:rPr>
          <w:t>运用设计</w:t>
        </w:r>
        <w:r w:rsidR="00C6546D">
          <w:rPr>
            <w:rFonts w:hAnsi="Times New Roman" w:hint="eastAsia"/>
          </w:rPr>
          <w:t>（可选）</w:t>
        </w:r>
        <w:r w:rsidR="00C6546D">
          <w:tab/>
        </w:r>
        <w:r w:rsidR="00C6546D">
          <w:fldChar w:fldCharType="begin"/>
        </w:r>
        <w:r w:rsidR="00C6546D">
          <w:instrText xml:space="preserve"> PAGEREF _Toc16747 \h </w:instrText>
        </w:r>
        <w:r w:rsidR="00C6546D">
          <w:fldChar w:fldCharType="separate"/>
        </w:r>
        <w:r w:rsidR="00C6546D">
          <w:t>6</w:t>
        </w:r>
        <w:r w:rsidR="00C6546D">
          <w:fldChar w:fldCharType="end"/>
        </w:r>
      </w:hyperlink>
    </w:p>
    <w:p w14:paraId="07E67B4B" w14:textId="77777777" w:rsidR="00C6546D" w:rsidRDefault="00C20FF3">
      <w:pPr>
        <w:pStyle w:val="TOC2"/>
        <w:tabs>
          <w:tab w:val="right" w:leader="dot" w:pos="8312"/>
        </w:tabs>
      </w:pPr>
      <w:hyperlink w:anchor="_Toc24392" w:history="1">
        <w:r w:rsidR="00C6546D">
          <w:rPr>
            <w:rFonts w:hAnsi="Times New Roman" w:hint="eastAsia"/>
            <w:bCs/>
          </w:rPr>
          <w:t xml:space="preserve">5.1 </w:t>
        </w:r>
        <w:r w:rsidR="00C6546D">
          <w:rPr>
            <w:rFonts w:hAnsi="Times New Roman"/>
            <w:bCs/>
          </w:rPr>
          <w:t>数据字典设计</w:t>
        </w:r>
        <w:r w:rsidR="00C6546D">
          <w:tab/>
        </w:r>
        <w:r w:rsidR="00C6546D">
          <w:fldChar w:fldCharType="begin"/>
        </w:r>
        <w:r w:rsidR="00C6546D">
          <w:instrText xml:space="preserve"> PAGEREF _Toc24392 \h </w:instrText>
        </w:r>
        <w:r w:rsidR="00C6546D">
          <w:fldChar w:fldCharType="separate"/>
        </w:r>
        <w:r w:rsidR="00C6546D">
          <w:t>6</w:t>
        </w:r>
        <w:r w:rsidR="00C6546D">
          <w:fldChar w:fldCharType="end"/>
        </w:r>
      </w:hyperlink>
    </w:p>
    <w:p w14:paraId="30149F20" w14:textId="77777777" w:rsidR="00C6546D" w:rsidRDefault="00C20FF3">
      <w:pPr>
        <w:pStyle w:val="TOC2"/>
        <w:tabs>
          <w:tab w:val="right" w:leader="dot" w:pos="8312"/>
        </w:tabs>
      </w:pPr>
      <w:hyperlink w:anchor="_Toc16594" w:history="1">
        <w:r w:rsidR="00C6546D">
          <w:rPr>
            <w:rFonts w:hAnsi="Times New Roman" w:hint="eastAsia"/>
            <w:iCs/>
          </w:rPr>
          <w:t xml:space="preserve">5.2 </w:t>
        </w:r>
        <w:r w:rsidR="00C6546D">
          <w:rPr>
            <w:rFonts w:hAnsi="Times New Roman"/>
            <w:snapToGrid/>
          </w:rPr>
          <w:t>数据字典备注</w:t>
        </w:r>
        <w:r w:rsidR="00C6546D">
          <w:rPr>
            <w:rFonts w:hAnsi="Times New Roman"/>
          </w:rPr>
          <w:t>安全保密设计</w:t>
        </w:r>
        <w:r w:rsidR="00C6546D">
          <w:tab/>
        </w:r>
        <w:r w:rsidR="00C6546D">
          <w:fldChar w:fldCharType="begin"/>
        </w:r>
        <w:r w:rsidR="00C6546D">
          <w:instrText xml:space="preserve"> PAGEREF _Toc16594 \h </w:instrText>
        </w:r>
        <w:r w:rsidR="00C6546D">
          <w:fldChar w:fldCharType="separate"/>
        </w:r>
        <w:r w:rsidR="00C6546D">
          <w:t>6</w:t>
        </w:r>
        <w:r w:rsidR="00C6546D">
          <w:fldChar w:fldCharType="end"/>
        </w:r>
      </w:hyperlink>
    </w:p>
    <w:p w14:paraId="22294EEA" w14:textId="77777777" w:rsidR="00C6546D" w:rsidRDefault="00C6546D">
      <w:pPr>
        <w:tabs>
          <w:tab w:val="left" w:pos="0"/>
        </w:tabs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Cs w:val="24"/>
        </w:rPr>
        <w:fldChar w:fldCharType="end"/>
      </w:r>
    </w:p>
    <w:p w14:paraId="25C53B01" w14:textId="77777777" w:rsidR="00C6546D" w:rsidRDefault="00C6546D">
      <w:pPr>
        <w:pStyle w:val="1"/>
        <w:rPr>
          <w:rFonts w:ascii="Times New Roman" w:hAnsi="Times New Roman"/>
        </w:rPr>
        <w:sectPr w:rsidR="00C6546D">
          <w:footerReference w:type="default" r:id="rId11"/>
          <w:footerReference w:type="first" r:id="rId12"/>
          <w:pgSz w:w="11906" w:h="16838"/>
          <w:pgMar w:top="1440" w:right="1797" w:bottom="1440" w:left="1797" w:header="851" w:footer="1230" w:gutter="0"/>
          <w:pgNumType w:start="0"/>
          <w:cols w:space="720"/>
          <w:titlePg/>
          <w:docGrid w:type="lines" w:linePitch="312"/>
        </w:sectPr>
      </w:pPr>
      <w:bookmarkStart w:id="17" w:name="_Toc16589580"/>
    </w:p>
    <w:p w14:paraId="1A756098" w14:textId="77777777" w:rsidR="00C6546D" w:rsidRDefault="00C6546D">
      <w:pPr>
        <w:pStyle w:val="1"/>
        <w:rPr>
          <w:rFonts w:ascii="Times New Roman" w:hAnsi="Times New Roman"/>
        </w:rPr>
      </w:pPr>
      <w:bookmarkStart w:id="18" w:name="_Toc28887"/>
      <w:r>
        <w:rPr>
          <w:rFonts w:ascii="Times New Roman" w:hAnsi="Times New Roman"/>
        </w:rPr>
        <w:lastRenderedPageBreak/>
        <w:t>引言</w:t>
      </w:r>
      <w:bookmarkEnd w:id="17"/>
      <w:bookmarkEnd w:id="18"/>
    </w:p>
    <w:p w14:paraId="240768C8" w14:textId="77777777" w:rsidR="00C6546D" w:rsidRDefault="00C6546D">
      <w:pPr>
        <w:pStyle w:val="2"/>
        <w:rPr>
          <w:rFonts w:ascii="Times New Roman" w:hAnsi="Times New Roman"/>
        </w:rPr>
      </w:pPr>
      <w:bookmarkStart w:id="19" w:name="_Toc16672"/>
      <w:bookmarkStart w:id="20" w:name="_Toc16589581"/>
      <w:r>
        <w:rPr>
          <w:rFonts w:ascii="Times New Roman" w:hAnsi="Times New Roman"/>
        </w:rPr>
        <w:t>编写目的</w:t>
      </w:r>
      <w:bookmarkEnd w:id="19"/>
      <w:bookmarkEnd w:id="20"/>
    </w:p>
    <w:p w14:paraId="4B4B9806" w14:textId="77777777" w:rsidR="00C6546D" w:rsidRDefault="00C6546D">
      <w:pPr>
        <w:pStyle w:val="InfoBlue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ab/>
        <w:t>本数据存储设计说明书依据《上海美食大数据分析平台》软件需求规约编写，为系统详细设计提供数据存储标准，供后端开发人员、数据库管理员及测试人员使用。</w:t>
      </w:r>
      <w:r>
        <w:rPr>
          <w:rFonts w:ascii="Times New Roman" w:hAnsi="Times New Roman"/>
          <w:color w:val="auto"/>
        </w:rPr>
      </w:r>
    </w:p>
    <w:p w14:paraId="2E13F014" w14:textId="77777777" w:rsidR="00C6546D" w:rsidRDefault="00C6546D">
      <w:pPr>
        <w:pStyle w:val="2"/>
        <w:rPr>
          <w:rFonts w:ascii="Times New Roman" w:hAnsi="Times New Roman"/>
        </w:rPr>
      </w:pPr>
      <w:bookmarkStart w:id="21" w:name="_Toc16589582"/>
      <w:bookmarkStart w:id="22" w:name="_Toc347"/>
      <w:r>
        <w:rPr>
          <w:rFonts w:ascii="Times New Roman" w:hAnsi="Times New Roman"/>
        </w:rPr>
        <w:t>背景</w:t>
      </w:r>
      <w:bookmarkEnd w:id="21"/>
      <w:bookmarkEnd w:id="22"/>
    </w:p>
    <w:p w14:paraId="4DEDF732" w14:textId="2A2A3C9C" w:rsidR="00C6546D" w:rsidRDefault="00C6546D">
      <w:pPr>
        <w:pStyle w:val="InfoBlue"/>
        <w:ind w:firstLineChars="200" w:firstLine="42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使用此数据库的软件系统的名称：上海美食大数据分析平台（SHMS）</w:t>
      </w:r>
      <w:r>
        <w:rPr>
          <w:rFonts w:ascii="Times New Roman" w:hAnsi="Times New Roman"/>
          <w:color w:val="auto"/>
        </w:rPr>
      </w:r>
      <w:r w:rsidR="00B57C1F">
        <w:rPr>
          <w:rFonts w:ascii="Times New Roman" w:hAnsi="Times New Roman"/>
          <w:color w:val="auto"/>
        </w:rPr>
      </w:r>
    </w:p>
    <w:p w14:paraId="3D312164" w14:textId="6D62B9BD" w:rsidR="00C6546D" w:rsidRDefault="00C6546D">
      <w:pPr>
        <w:pStyle w:val="InfoBlue"/>
        <w:ind w:firstLineChars="200" w:firstLine="42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该软件系统开发项目的任务提出者：</w:t>
      </w:r>
      <w:r w:rsidR="00B57C1F" w:rsidRPr="00B57C1F">
        <w:rPr>
          <w:rFonts w:ascii="Times New Roman" w:hAnsi="Times New Roman" w:hint="eastAsia"/>
          <w:color w:val="auto"/>
        </w:rPr>
        <w:t>许嘉赫、贺鹏翔、易子栋、王天翼、余环宇</w:t>
      </w:r>
    </w:p>
    <w:p w14:paraId="20DAC635" w14:textId="285F7FE8" w:rsidR="00C6546D" w:rsidRDefault="00C6546D">
      <w:pPr>
        <w:pStyle w:val="InfoBlue"/>
        <w:ind w:firstLineChars="200" w:firstLine="420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该软件系统的用户：消费者、餐饮从业者、政府监管部门、平台管理员</w:t>
      </w:r>
      <w:r w:rsidR="00B57C1F">
        <w:rPr>
          <w:rFonts w:ascii="Times New Roman" w:hAnsi="Times New Roman" w:hint="eastAsia"/>
          <w:color w:val="auto"/>
        </w:rPr>
      </w:r>
    </w:p>
    <w:p w14:paraId="03F2A0AC" w14:textId="77777777" w:rsidR="00C6546D" w:rsidRDefault="00C6546D">
      <w:pPr>
        <w:pStyle w:val="2"/>
        <w:rPr>
          <w:rFonts w:ascii="Times New Roman" w:hAnsi="Times New Roman"/>
        </w:rPr>
      </w:pPr>
      <w:bookmarkStart w:id="23" w:name="_Toc5400"/>
      <w:bookmarkStart w:id="24" w:name="_Toc16589583"/>
      <w:r>
        <w:rPr>
          <w:rFonts w:ascii="Times New Roman" w:hAnsi="Times New Roman"/>
        </w:rPr>
        <w:t>定义</w:t>
      </w:r>
      <w:bookmarkEnd w:id="23"/>
      <w:bookmarkEnd w:id="24"/>
    </w:p>
    <w:p w14:paraId="0E0A898E" w14:textId="77777777" w:rsidR="00C6546D" w:rsidRDefault="00C6546D">
      <w:pPr>
        <w:pStyle w:val="a0"/>
        <w:ind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SHMS（Shanghai Food Management System）  上海美食大数据分析平台</w:t>
      </w:r>
      <w:r w:rsidR="00D439ED">
        <w:rPr>
          <w:rFonts w:ascii="Times New Roman" w:hAnsi="Times New Roman"/>
          <w:color w:val="000000"/>
        </w:rPr>
      </w:r>
    </w:p>
    <w:p w14:paraId="454BC05D" w14:textId="77777777" w:rsidR="00C6546D" w:rsidRDefault="00C6546D">
      <w:pPr>
        <w:pStyle w:val="a0"/>
        <w:ind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CDM</w:t>
      </w:r>
      <w:r>
        <w:rPr>
          <w:rFonts w:ascii="Times New Roman" w:hAnsi="Times New Roman"/>
          <w:color w:val="000000"/>
        </w:rPr>
        <w:t>（</w:t>
      </w:r>
      <w:r>
        <w:rPr>
          <w:rFonts w:ascii="Times New Roman" w:hAnsi="Times New Roman"/>
          <w:color w:val="000000"/>
        </w:rPr>
        <w:t>Concept Data Model</w:t>
      </w:r>
      <w:r>
        <w:rPr>
          <w:rFonts w:ascii="Times New Roman" w:hAnsi="Times New Roman"/>
          <w:color w:val="000000"/>
        </w:rPr>
        <w:t>）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概念数据模型</w:t>
      </w:r>
    </w:p>
    <w:p w14:paraId="061F76F9" w14:textId="77777777" w:rsidR="00C6546D" w:rsidRDefault="00C6546D">
      <w:pPr>
        <w:pStyle w:val="a0"/>
        <w:ind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PDM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Physics Data Model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物理数据模型</w:t>
      </w:r>
    </w:p>
    <w:p w14:paraId="0023D101" w14:textId="77777777" w:rsidR="00C6546D" w:rsidRDefault="00C6546D">
      <w:pPr>
        <w:rPr>
          <w:rFonts w:ascii="Times New Roman" w:hAnsi="Times New Roman"/>
        </w:rPr>
      </w:pPr>
    </w:p>
    <w:p w14:paraId="7915BCB8" w14:textId="77777777" w:rsidR="00C6546D" w:rsidRDefault="00C6546D">
      <w:pPr>
        <w:pStyle w:val="2"/>
        <w:rPr>
          <w:rFonts w:ascii="Times New Roman" w:hAnsi="Times New Roman"/>
        </w:rPr>
      </w:pPr>
      <w:bookmarkStart w:id="25" w:name="_Toc16589584"/>
      <w:bookmarkStart w:id="26" w:name="_Toc25993"/>
      <w:r>
        <w:rPr>
          <w:rFonts w:ascii="Times New Roman" w:hAnsi="Times New Roman"/>
        </w:rPr>
        <w:t>参考资料</w:t>
      </w:r>
      <w:bookmarkEnd w:id="25"/>
      <w:bookmarkEnd w:id="26"/>
    </w:p>
    <w:p w14:paraId="51F5E93D" w14:textId="77777777" w:rsidR="00C6546D" w:rsidRDefault="00C6546D">
      <w:pPr>
        <w:ind w:firstLineChars="200" w:firstLine="400"/>
        <w:rPr>
          <w:rFonts w:ascii="Times New Roman" w:hAnsi="Times New Roman"/>
        </w:rPr>
      </w:pPr>
      <w:r>
        <w:rPr>
          <w:rFonts w:ascii="Times New Roman" w:hAnsi="Times New Roman"/>
        </w:rPr>
        <w:t>《</w:t>
      </w:r>
      <w:r w:rsidR="00D439ED">
        <w:rPr>
          <w:rFonts w:ascii="Times New Roman" w:hAnsi="Times New Roman"/>
        </w:rPr>
        <w:t>上海美食大数据分析平台</w:t>
      </w:r>
      <w:r>
        <w:rPr>
          <w:rFonts w:ascii="Times New Roman" w:hAnsi="Times New Roman"/>
        </w:rPr>
        <w:t>》软件需求规约</w:t>
      </w:r>
    </w:p>
    <w:p w14:paraId="62019DE7" w14:textId="77777777" w:rsidR="00C6546D" w:rsidRDefault="00C6546D">
      <w:pPr>
        <w:pStyle w:val="1"/>
        <w:rPr>
          <w:rFonts w:ascii="Times New Roman" w:hAnsi="Times New Roman"/>
        </w:rPr>
      </w:pPr>
      <w:bookmarkStart w:id="27" w:name="_Toc30319"/>
      <w:bookmarkStart w:id="28" w:name="_Toc16589585"/>
      <w:r>
        <w:rPr>
          <w:rFonts w:ascii="Times New Roman" w:hAnsi="Times New Roman" w:hint="eastAsia"/>
        </w:rPr>
        <w:t>数据存储架构设计</w:t>
      </w:r>
      <w:bookmarkEnd w:id="27"/>
    </w:p>
    <w:p w14:paraId="73139177" w14:textId="77777777" w:rsidR="00C6546D" w:rsidRDefault="00C6546D">
      <w:pPr>
        <w:pStyle w:val="2"/>
        <w:rPr>
          <w:rFonts w:ascii="Times New Roman" w:hAnsi="Times New Roman"/>
        </w:rPr>
      </w:pPr>
      <w:bookmarkStart w:id="29" w:name="_Toc3457"/>
      <w:r>
        <w:rPr>
          <w:rFonts w:ascii="Times New Roman" w:hAnsi="Times New Roman" w:hint="eastAsia"/>
        </w:rPr>
        <w:t>数据存储技术选型</w:t>
      </w:r>
      <w:bookmarkEnd w:id="29"/>
    </w:p>
    <w:p w14:paraId="50C0674F" w14:textId="77777777" w:rsidR="00C6546D" w:rsidRDefault="00C6546D">
      <w:pPr>
        <w:pStyle w:val="a0"/>
        <w:spacing w:line="360" w:lineRule="auto"/>
        <w:ind w:left="0" w:firstLineChars="200" w:firstLine="400"/>
      </w:pPr>
      <w:r>
        <w:t>结构化数据库：MySQL 8.0，适用于存储餐厅信息、评论、用户、数据清洗日志（clean_log）等关系型数据，支持事务处理、复杂查询及索引优化。分布式文件存储（可选）：Hadoop HDFS，通过WebHDFS REST API（端口9870）上传CSV格式数据集，供Hive加载使用。数据仓库（可选）：Hive，通过HiveServer2（端口10000）执行LOAD DATA INPATH将HDFS数据加载到restaurant_info表，支持大规模SQL分析。</w:t>
      </w:r>
      <w:r/>
      <w:r/>
      <w:r/>
      <w:r/>
    </w:p>
    <w:p w14:paraId="7DFE5C2B" w14:textId="77777777" w:rsidR="00C6546D" w:rsidRDefault="00C6546D">
      <w:pPr>
        <w:pStyle w:val="a0"/>
      </w:pPr>
      <w:r/>
    </w:p>
    <w:p w14:paraId="2222EB16" w14:textId="77777777" w:rsidR="00C6546D" w:rsidRDefault="00C6546D">
      <w:pPr>
        <w:pStyle w:val="1"/>
        <w:rPr>
          <w:rFonts w:ascii="Times New Roman" w:hAnsi="Times New Roman"/>
        </w:rPr>
      </w:pPr>
      <w:bookmarkStart w:id="30" w:name="_Toc13545"/>
      <w:r>
        <w:rPr>
          <w:rFonts w:ascii="Times New Roman" w:hAnsi="Times New Roman" w:hint="eastAsia"/>
        </w:rPr>
        <w:t>数据存储详细设计</w:t>
      </w:r>
      <w:bookmarkEnd w:id="28"/>
      <w:bookmarkEnd w:id="30"/>
    </w:p>
    <w:p w14:paraId="30A1826F" w14:textId="77777777" w:rsidR="00C6546D" w:rsidRDefault="00C6546D">
      <w:pPr>
        <w:pStyle w:val="a0"/>
        <w:spacing w:line="360" w:lineRule="auto"/>
        <w:ind w:left="0"/>
        <w:rPr>
          <w:color w:val="FF0000"/>
        </w:rPr>
      </w:pPr>
      <w:r>
        <w:rPr>
          <w:rFonts w:hint="eastAsia"/>
          <w:color w:val="FF0000"/>
        </w:rPr>
        <w:t>本系统以MySQL 8.0为主要结构化数据存储，可选扩展至HDFS+Hive大数据存储体系。数据导入支持三种目标：直接写入MySQL、上传至HDFS、通过HiveServer2加载至Hive表。</w:t>
      </w:r>
    </w:p>
    <w:p w14:paraId="3F15B531" w14:textId="77777777" w:rsidR="00C6546D" w:rsidRDefault="00C6546D">
      <w:pPr>
        <w:pStyle w:val="2"/>
        <w:rPr>
          <w:rFonts w:ascii="Times New Roman" w:hAnsi="Times New Roman"/>
        </w:rPr>
      </w:pPr>
      <w:bookmarkStart w:id="31" w:name="_Toc2080"/>
      <w:bookmarkStart w:id="32" w:name="_Toc16589586"/>
      <w:r>
        <w:rPr>
          <w:rStyle w:val="af2"/>
          <w:rFonts w:ascii="Segoe UI" w:eastAsia="Segoe UI" w:hAnsi="Segoe UI" w:cs="Segoe UI"/>
          <w:color w:val="05073B"/>
          <w:sz w:val="22"/>
          <w:szCs w:val="22"/>
          <w:shd w:val="clear" w:color="auto" w:fill="FDFDFE"/>
        </w:rPr>
        <w:t>结构化数据库</w:t>
      </w:r>
      <w:bookmarkEnd w:id="31"/>
    </w:p>
    <w:p w14:paraId="3ED4DC9C" w14:textId="77777777" w:rsidR="00C6546D" w:rsidRDefault="00C6546D">
      <w:pPr>
        <w:pStyle w:val="3"/>
      </w:pPr>
      <w:r>
        <w:t>类型划分</w:t>
      </w:r>
      <w:bookmarkEnd w:id="32"/>
    </w:p>
    <w:p w14:paraId="07203547" w14:textId="7D87A25C" w:rsidR="00C6546D" w:rsidRDefault="00C6546D">
      <w:pPr>
        <w:pStyle w:val="InfoBlue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主表：5个（restaurant_info、restaurant_review、sys_user、crawl_task、clean_log），其中 clean_log 表新增用于记录每次数据导入的清洗步骤日志。</w:t>
      </w:r>
      <w:r w:rsidR="00B57C1F">
        <w:rPr>
          <w:rFonts w:ascii="Times New Roman" w:hAnsi="Times New Roman"/>
          <w:color w:val="auto"/>
        </w:rPr>
      </w:r>
      <w:r>
        <w:rPr>
          <w:rFonts w:ascii="Times New Roman" w:hAnsi="Times New Roman"/>
          <w:color w:val="auto"/>
        </w:rPr>
      </w:r>
    </w:p>
    <w:p w14:paraId="79A887C8" w14:textId="77777777" w:rsidR="00C6546D" w:rsidRDefault="00C6546D">
      <w:pPr>
        <w:pStyle w:val="3"/>
      </w:pPr>
      <w:bookmarkStart w:id="33" w:name="_Toc16589587"/>
      <w:r>
        <w:t>标识符和约定</w:t>
      </w:r>
      <w:bookmarkEnd w:id="33"/>
    </w:p>
    <w:p w14:paraId="516DFD30" w14:textId="77777777" w:rsidR="00C6546D" w:rsidRDefault="00C6546D">
      <w:pPr>
        <w:ind w:firstLineChars="200" w:firstLine="400"/>
        <w:rPr>
          <w:rFonts w:ascii="Times New Roman" w:hAnsi="Times New Roman"/>
        </w:rPr>
      </w:pPr>
      <w:r>
        <w:rPr>
          <w:rFonts w:ascii="Times New Roman" w:hAnsi="Times New Roman"/>
        </w:rPr>
        <w:t>数据库表命名采用小写英文单词加下划线分隔（snake_case），字段名同样采用snake_case，主键统一命名规则：表名_id或id，外键命名：关联表名_id。字符集统一使用utf8mb4，排序规则utf8mb4_unicode_ci。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6"/>
        <w:gridCol w:w="3183"/>
        <w:gridCol w:w="2430"/>
        <w:gridCol w:w="1939"/>
      </w:tblGrid>
      <w:tr w:rsidR="00C6546D" w14:paraId="684783BD" w14:textId="77777777">
        <w:trPr>
          <w:cantSplit/>
        </w:trPr>
        <w:tc>
          <w:tcPr>
            <w:tcW w:w="572" w:type="pct"/>
          </w:tcPr>
          <w:p w14:paraId="03970C42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序号</w:t>
            </w:r>
          </w:p>
        </w:tc>
        <w:tc>
          <w:tcPr>
            <w:tcW w:w="1865" w:type="pct"/>
          </w:tcPr>
          <w:p w14:paraId="54BDF014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表名</w:t>
            </w:r>
          </w:p>
        </w:tc>
        <w:tc>
          <w:tcPr>
            <w:tcW w:w="1424" w:type="pct"/>
          </w:tcPr>
          <w:p w14:paraId="15B020A3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描述</w:t>
            </w:r>
          </w:p>
        </w:tc>
        <w:tc>
          <w:tcPr>
            <w:tcW w:w="1137" w:type="pct"/>
          </w:tcPr>
          <w:p w14:paraId="20E0B9E0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说明</w:t>
            </w:r>
          </w:p>
        </w:tc>
      </w:tr>
      <w:tr w:rsidR="00C6546D" w14:paraId="65EA727A" w14:textId="77777777">
        <w:trPr>
          <w:cantSplit/>
        </w:trPr>
        <w:tc>
          <w:tcPr>
            <w:tcW w:w="572" w:type="pct"/>
          </w:tcPr>
          <w:p w14:paraId="1A95E0CC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865" w:type="pct"/>
          </w:tcPr>
          <w:p w14:paraId="02DDC49C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restaurant_info</w:t>
            </w:r>
          </w:p>
        </w:tc>
        <w:tc>
          <w:tcPr>
            <w:tcW w:w="1424" w:type="pct"/>
          </w:tcPr>
          <w:p w14:paraId="10CC47A0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餐厅基础信息表</w:t>
            </w:r>
          </w:p>
        </w:tc>
        <w:tc>
          <w:tcPr>
            <w:tcW w:w="1137" w:type="pct"/>
          </w:tcPr>
          <w:p w14:paraId="07E48C63" w14:textId="77777777" w:rsidR="00C6546D" w:rsidRDefault="00C6546D">
            <w:pPr>
              <w:rPr>
                <w:rFonts w:ascii="Times New Roman" w:hAnsi="Times New Roman"/>
              </w:rPr>
            </w:pPr>
            <w:r>
              <w:t>存储餐厅名称、地址、菜系、价格、地理位置等基础信息</w:t>
            </w:r>
          </w:p>
        </w:tc>
      </w:tr>
      <w:tr w:rsidR="00C6546D" w14:paraId="2170BE3B" w14:textId="77777777">
        <w:trPr>
          <w:cantSplit/>
          <w:trHeight w:val="240"/>
        </w:trPr>
        <w:tc>
          <w:tcPr>
            <w:tcW w:w="572" w:type="pct"/>
          </w:tcPr>
          <w:p w14:paraId="6E369B38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865" w:type="pct"/>
          </w:tcPr>
          <w:p w14:paraId="3FED9892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restaurant_review</w:t>
            </w:r>
          </w:p>
        </w:tc>
        <w:tc>
          <w:tcPr>
            <w:tcW w:w="1424" w:type="pct"/>
          </w:tcPr>
          <w:p w14:paraId="1903022B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评分评论表</w:t>
            </w:r>
          </w:p>
        </w:tc>
        <w:tc>
          <w:tcPr>
            <w:tcW w:w="1137" w:type="pct"/>
          </w:tcPr>
          <w:p w14:paraId="2376D908" w14:textId="77777777" w:rsidR="00C6546D" w:rsidRDefault="00C6546D">
            <w:pPr>
              <w:rPr>
                <w:rFonts w:ascii="Times New Roman" w:hAnsi="Times New Roman"/>
              </w:rPr>
            </w:pPr>
            <w:r>
              <w:t>存储用户评分、评论内容及NLP情感分析结果</w:t>
            </w:r>
          </w:p>
        </w:tc>
      </w:tr>
      <w:tr w:rsidR="00C6546D" w14:paraId="0865BF12" w14:textId="77777777">
        <w:trPr>
          <w:cantSplit/>
        </w:trPr>
        <w:tc>
          <w:tcPr>
            <w:tcW w:w="572" w:type="pct"/>
          </w:tcPr>
          <w:p w14:paraId="7D3EAB5B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865" w:type="pct"/>
          </w:tcPr>
          <w:p w14:paraId="6840BEAA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dish_info</w:t>
            </w:r>
          </w:p>
        </w:tc>
        <w:tc>
          <w:tcPr>
            <w:tcW w:w="1424" w:type="pct"/>
          </w:tcPr>
          <w:p w14:paraId="16DF5C4C" w14:textId="77777777" w:rsidR="00C6546D" w:rsidRDefault="00C6546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菜品信息表</w:t>
            </w:r>
          </w:p>
        </w:tc>
        <w:tc>
          <w:tcPr>
            <w:tcW w:w="1137" w:type="pct"/>
          </w:tcPr>
          <w:p w14:paraId="11E48F9A" w14:textId="77777777" w:rsidR="00C6546D" w:rsidRDefault="00C6546D">
            <w:pPr>
              <w:rPr>
                <w:rFonts w:ascii="Times New Roman" w:hAnsi="Times New Roman"/>
              </w:rPr>
            </w:pPr>
            <w:r>
              <w:t>存储菜品名称、价格、销量、评论提及次数等</w:t>
            </w:r>
          </w:p>
        </w:tc>
      </w:tr>
    </w:tbl>
    <w:p w14:paraId="425FCAE3" w14:textId="77777777" w:rsidR="00C6546D" w:rsidRDefault="00C6546D">
      <w:pPr>
        <w:rPr>
          <w:rFonts w:ascii="Times New Roman" w:hAnsi="Times New Roman"/>
        </w:rPr>
      </w:pPr>
    </w:p>
    <w:p w14:paraId="6FF74CE4" w14:textId="77777777" w:rsidR="00C6546D" w:rsidRDefault="00C6546D">
      <w:pPr>
        <w:pStyle w:val="3"/>
      </w:pPr>
      <w:bookmarkStart w:id="34" w:name="_Toc16589588"/>
      <w:r>
        <w:lastRenderedPageBreak/>
        <w:t>数据库表设计格式说明</w:t>
      </w:r>
      <w:bookmarkEnd w:id="34"/>
    </w:p>
    <w:p w14:paraId="7D4DAC47" w14:textId="77777777" w:rsidR="00C6546D" w:rsidRDefault="00C6546D">
      <w:pPr>
        <w:pStyle w:val="4"/>
      </w:pPr>
      <w:r>
        <w:t>餐厅基础信息表（restaurant_info）</w:t>
      </w:r>
      <w:r/>
      <w:r/>
    </w:p>
    <w:p w14:paraId="27D71DE6" w14:textId="77777777" w:rsidR="00C6546D" w:rsidRDefault="00C6546D">
      <w:pPr>
        <w:rPr>
          <w:rFonts w:ascii="Times New Roman" w:hAnsi="Times New Roman"/>
        </w:rPr>
      </w:pP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0"/>
        <w:gridCol w:w="1896"/>
        <w:gridCol w:w="1838"/>
        <w:gridCol w:w="897"/>
        <w:gridCol w:w="897"/>
        <w:gridCol w:w="897"/>
      </w:tblGrid>
      <w:tr w:rsidR="00C6546D" w14:paraId="11D782E2" w14:textId="77777777">
        <w:trPr>
          <w:trHeight w:val="277"/>
          <w:jc w:val="center"/>
        </w:trPr>
        <w:tc>
          <w:tcPr>
            <w:tcW w:w="1231" w:type="pct"/>
            <w:tcBorders>
              <w:bottom w:val="single" w:sz="4" w:space="0" w:color="auto"/>
            </w:tcBorders>
            <w:vAlign w:val="center"/>
          </w:tcPr>
          <w:p w14:paraId="02A2CF02" w14:textId="77777777" w:rsidR="00C6546D" w:rsidRDefault="00C6546D">
            <w:r>
              <w:t>字段中文名</w:t>
            </w:r>
          </w:p>
        </w:tc>
        <w:tc>
          <w:tcPr>
            <w:tcW w:w="1112" w:type="pct"/>
            <w:tcBorders>
              <w:bottom w:val="single" w:sz="4" w:space="0" w:color="auto"/>
            </w:tcBorders>
            <w:noWrap/>
            <w:vAlign w:val="center"/>
          </w:tcPr>
          <w:p w14:paraId="3AEC3A05" w14:textId="77777777" w:rsidR="00C6546D" w:rsidRDefault="00C6546D">
            <w:r>
              <w:t>字段名</w:t>
            </w:r>
          </w:p>
        </w:tc>
        <w:tc>
          <w:tcPr>
            <w:tcW w:w="1078" w:type="pct"/>
            <w:tcBorders>
              <w:bottom w:val="single" w:sz="4" w:space="0" w:color="auto"/>
            </w:tcBorders>
            <w:noWrap/>
            <w:vAlign w:val="center"/>
          </w:tcPr>
          <w:p w14:paraId="137AB7CD" w14:textId="77777777" w:rsidR="00C6546D" w:rsidRDefault="00C6546D">
            <w:r>
              <w:t>字段类型</w:t>
            </w:r>
          </w:p>
        </w:tc>
        <w:tc>
          <w:tcPr>
            <w:tcW w:w="526" w:type="pct"/>
            <w:tcBorders>
              <w:bottom w:val="single" w:sz="4" w:space="0" w:color="auto"/>
            </w:tcBorders>
            <w:noWrap/>
            <w:vAlign w:val="center"/>
          </w:tcPr>
          <w:p w14:paraId="65E9DFC1" w14:textId="77777777" w:rsidR="00C6546D" w:rsidRDefault="00C6546D">
            <w:r>
              <w:t>不为空</w:t>
            </w:r>
          </w:p>
        </w:tc>
        <w:tc>
          <w:tcPr>
            <w:tcW w:w="526" w:type="pct"/>
            <w:tcBorders>
              <w:bottom w:val="single" w:sz="4" w:space="0" w:color="auto"/>
            </w:tcBorders>
            <w:noWrap/>
            <w:vAlign w:val="center"/>
          </w:tcPr>
          <w:p w14:paraId="5839D65D" w14:textId="77777777" w:rsidR="00C6546D" w:rsidRDefault="00C6546D">
            <w:r>
              <w:t>主键</w:t>
            </w:r>
          </w:p>
        </w:tc>
        <w:tc>
          <w:tcPr>
            <w:tcW w:w="526" w:type="pct"/>
            <w:tcBorders>
              <w:bottom w:val="single" w:sz="4" w:space="0" w:color="auto"/>
            </w:tcBorders>
            <w:noWrap/>
            <w:vAlign w:val="center"/>
          </w:tcPr>
          <w:p w14:paraId="3DE1932A" w14:textId="77777777" w:rsidR="00C6546D" w:rsidRDefault="00C6546D">
            <w:r>
              <w:t>外键</w:t>
            </w:r>
          </w:p>
        </w:tc>
      </w:tr>
      <w:tr w:rsidR="00C6546D" w14:paraId="1043496D" w14:textId="77777777">
        <w:trPr>
          <w:trHeight w:val="277"/>
          <w:jc w:val="center"/>
        </w:trPr>
        <w:tc>
          <w:tcPr>
            <w:tcW w:w="1231" w:type="pct"/>
            <w:tcBorders>
              <w:top w:val="single" w:sz="4" w:space="0" w:color="auto"/>
            </w:tcBorders>
            <w:vAlign w:val="center"/>
          </w:tcPr>
          <w:p w14:paraId="13C4DCAA" w14:textId="77777777" w:rsidR="00C6546D" w:rsidRDefault="00C6546D">
            <w:r>
              <w:t>餐厅唯一标识</w:t>
            </w:r>
            <w:r/>
          </w:p>
        </w:tc>
        <w:tc>
          <w:tcPr>
            <w:tcW w:w="1112" w:type="pct"/>
            <w:tcBorders>
              <w:top w:val="single" w:sz="4" w:space="0" w:color="auto"/>
            </w:tcBorders>
            <w:noWrap/>
            <w:vAlign w:val="center"/>
          </w:tcPr>
          <w:p w14:paraId="025220F5" w14:textId="77777777" w:rsidR="00C6546D" w:rsidRDefault="00C6546D">
            <w:r>
              <w:t>restaurant_id</w:t>
            </w:r>
          </w:p>
        </w:tc>
        <w:tc>
          <w:tcPr>
            <w:tcW w:w="1078" w:type="pct"/>
            <w:tcBorders>
              <w:top w:val="single" w:sz="4" w:space="0" w:color="auto"/>
            </w:tcBorders>
            <w:noWrap/>
            <w:vAlign w:val="center"/>
          </w:tcPr>
          <w:p w14:paraId="23C6F726" w14:textId="77777777" w:rsidR="00C6546D" w:rsidRDefault="00C6546D">
            <w:r>
              <w:t>VARCHAR(50)</w:t>
            </w:r>
          </w:p>
        </w:tc>
        <w:tc>
          <w:tcPr>
            <w:tcW w:w="526" w:type="pct"/>
            <w:tcBorders>
              <w:top w:val="single" w:sz="4" w:space="0" w:color="auto"/>
            </w:tcBorders>
            <w:noWrap/>
            <w:vAlign w:val="center"/>
          </w:tcPr>
          <w:p w14:paraId="230443BA" w14:textId="77777777" w:rsidR="00C6546D" w:rsidRDefault="00C6546D">
            <w:r>
              <w:t>是</w:t>
            </w:r>
          </w:p>
        </w:tc>
        <w:tc>
          <w:tcPr>
            <w:tcW w:w="526" w:type="pct"/>
            <w:tcBorders>
              <w:top w:val="single" w:sz="4" w:space="0" w:color="auto"/>
            </w:tcBorders>
            <w:noWrap/>
            <w:vAlign w:val="center"/>
          </w:tcPr>
          <w:p w14:paraId="75A6F5A8" w14:textId="77777777" w:rsidR="00C6546D" w:rsidRDefault="00C6546D">
            <w:r>
              <w:t>是</w:t>
            </w:r>
          </w:p>
        </w:tc>
        <w:tc>
          <w:tcPr>
            <w:tcW w:w="526" w:type="pct"/>
            <w:tcBorders>
              <w:top w:val="single" w:sz="4" w:space="0" w:color="auto"/>
            </w:tcBorders>
            <w:noWrap/>
            <w:vAlign w:val="center"/>
          </w:tcPr>
          <w:p w14:paraId="212B2BFD" w14:textId="77777777" w:rsidR="00C6546D" w:rsidRDefault="00C6546D">
            <w:r>
              <w:t>否</w:t>
            </w:r>
          </w:p>
        </w:tc>
      </w:tr>
      <w:tr w:rsidR="00C6546D" w14:paraId="797A5E13" w14:textId="77777777">
        <w:trPr>
          <w:trHeight w:val="277"/>
          <w:jc w:val="center"/>
        </w:trPr>
        <w:tc>
          <w:tcPr>
            <w:tcW w:w="1231" w:type="pct"/>
            <w:vAlign w:val="center"/>
          </w:tcPr>
          <w:p w14:paraId="00649D23" w14:textId="77777777" w:rsidR="00C6546D" w:rsidRDefault="00C6546D">
            <w:r>
              <w:t>餐厅名称</w:t>
            </w:r>
          </w:p>
        </w:tc>
        <w:tc>
          <w:tcPr>
            <w:tcW w:w="1112" w:type="pct"/>
            <w:noWrap/>
            <w:vAlign w:val="center"/>
          </w:tcPr>
          <w:p w14:paraId="2EED0695" w14:textId="77777777" w:rsidR="00C6546D" w:rsidRDefault="00C6546D">
            <w:r>
              <w:t>restaurant_name</w:t>
            </w:r>
          </w:p>
        </w:tc>
        <w:tc>
          <w:tcPr>
            <w:tcW w:w="1078" w:type="pct"/>
            <w:noWrap/>
            <w:vAlign w:val="center"/>
          </w:tcPr>
          <w:p w14:paraId="562244D1" w14:textId="77777777" w:rsidR="00C6546D" w:rsidRDefault="00C6546D">
            <w:r>
              <w:t>VARCHAR(200)</w:t>
            </w:r>
          </w:p>
        </w:tc>
        <w:tc>
          <w:tcPr>
            <w:tcW w:w="526" w:type="pct"/>
            <w:noWrap/>
            <w:vAlign w:val="center"/>
          </w:tcPr>
          <w:p w14:paraId="7BB6E11C" w14:textId="77777777" w:rsidR="00C6546D" w:rsidRDefault="00C6546D">
            <w:r>
              <w:t>是</w:t>
            </w:r>
          </w:p>
        </w:tc>
        <w:tc>
          <w:tcPr>
            <w:tcW w:w="526" w:type="pct"/>
            <w:noWrap/>
            <w:vAlign w:val="center"/>
          </w:tcPr>
          <w:p w14:paraId="31E6F18C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03CD63CD" w14:textId="77777777" w:rsidR="00C6546D" w:rsidRDefault="00C6546D">
            <w:r>
              <w:t>否</w:t>
            </w:r>
          </w:p>
        </w:tc>
      </w:tr>
      <w:tr w:rsidR="00C6546D" w14:paraId="21B50D23" w14:textId="77777777">
        <w:trPr>
          <w:trHeight w:val="277"/>
          <w:jc w:val="center"/>
        </w:trPr>
        <w:tc>
          <w:tcPr>
            <w:tcW w:w="1231" w:type="pct"/>
            <w:vAlign w:val="center"/>
          </w:tcPr>
          <w:p w14:paraId="6677FE5A" w14:textId="77777777" w:rsidR="00C6546D" w:rsidRDefault="00C6546D">
            <w:r>
              <w:t>餐厅地址</w:t>
            </w:r>
          </w:p>
        </w:tc>
        <w:tc>
          <w:tcPr>
            <w:tcW w:w="1112" w:type="pct"/>
            <w:noWrap/>
            <w:vAlign w:val="center"/>
          </w:tcPr>
          <w:p w14:paraId="2465C1DA" w14:textId="77777777" w:rsidR="00C6546D" w:rsidRDefault="00C6546D">
            <w:r>
              <w:t>address</w:t>
            </w:r>
          </w:p>
        </w:tc>
        <w:tc>
          <w:tcPr>
            <w:tcW w:w="1078" w:type="pct"/>
            <w:noWrap/>
            <w:vAlign w:val="center"/>
          </w:tcPr>
          <w:p w14:paraId="6ECA8509" w14:textId="77777777" w:rsidR="00C6546D" w:rsidRDefault="00C6546D">
            <w:r>
              <w:t>VARCHAR(500)</w:t>
            </w:r>
          </w:p>
        </w:tc>
        <w:tc>
          <w:tcPr>
            <w:tcW w:w="526" w:type="pct"/>
            <w:noWrap/>
            <w:vAlign w:val="center"/>
          </w:tcPr>
          <w:p w14:paraId="6A5E96FD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49D35754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4BCA0F2D" w14:textId="77777777" w:rsidR="00C6546D" w:rsidRDefault="00C6546D">
            <w:r>
              <w:t>否</w:t>
            </w:r>
          </w:p>
        </w:tc>
      </w:tr>
      <w:tr w:rsidR="00C6546D" w14:paraId="6A6E18BF" w14:textId="77777777">
        <w:trPr>
          <w:trHeight w:val="277"/>
          <w:jc w:val="center"/>
        </w:trPr>
        <w:tc>
          <w:tcPr>
            <w:tcW w:w="1231" w:type="pct"/>
            <w:vAlign w:val="center"/>
          </w:tcPr>
          <w:p w14:paraId="39C5BEBF" w14:textId="77777777" w:rsidR="00C6546D" w:rsidRDefault="00C6546D">
            <w:r>
              <w:t>联系电话（已脱敏）</w:t>
            </w:r>
          </w:p>
        </w:tc>
        <w:tc>
          <w:tcPr>
            <w:tcW w:w="1112" w:type="pct"/>
            <w:noWrap/>
            <w:vAlign w:val="center"/>
          </w:tcPr>
          <w:p w14:paraId="723386B7" w14:textId="77777777" w:rsidR="00C6546D" w:rsidRDefault="00C6546D">
            <w:r>
              <w:t>phone</w:t>
            </w:r>
          </w:p>
        </w:tc>
        <w:tc>
          <w:tcPr>
            <w:tcW w:w="1078" w:type="pct"/>
            <w:noWrap/>
            <w:vAlign w:val="center"/>
          </w:tcPr>
          <w:p w14:paraId="3DC418CF" w14:textId="77777777" w:rsidR="00C6546D" w:rsidRDefault="00C6546D">
            <w:r>
              <w:t>VARCHAR(20)</w:t>
            </w:r>
          </w:p>
        </w:tc>
        <w:tc>
          <w:tcPr>
            <w:tcW w:w="526" w:type="pct"/>
            <w:noWrap/>
            <w:vAlign w:val="center"/>
          </w:tcPr>
          <w:p w14:paraId="26F8A0A2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2B371BC1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7C3077BA" w14:textId="77777777" w:rsidR="00C6546D" w:rsidRDefault="00C6546D">
            <w:r>
              <w:t>否</w:t>
            </w:r>
          </w:p>
        </w:tc>
      </w:tr>
      <w:tr w:rsidR="00C6546D" w14:paraId="3D943CBA" w14:textId="77777777">
        <w:trPr>
          <w:trHeight w:val="553"/>
          <w:jc w:val="center"/>
        </w:trPr>
        <w:tc>
          <w:tcPr>
            <w:tcW w:w="1231" w:type="pct"/>
            <w:vAlign w:val="center"/>
          </w:tcPr>
          <w:p w14:paraId="1CB85319" w14:textId="77777777" w:rsidR="00C6546D" w:rsidRDefault="00C6546D">
            <w:r>
              <w:t>营业时间</w:t>
            </w:r>
            <w:r/>
            <w:r/>
            <w:r/>
            <w:r/>
            <w:r/>
            <w:r/>
            <w:r/>
          </w:p>
        </w:tc>
        <w:tc>
          <w:tcPr>
            <w:tcW w:w="1112" w:type="pct"/>
            <w:noWrap/>
            <w:vAlign w:val="center"/>
          </w:tcPr>
          <w:p w14:paraId="66589549" w14:textId="77777777" w:rsidR="00C6546D" w:rsidRDefault="00C6546D">
            <w:r>
              <w:t>business_hours</w:t>
            </w:r>
          </w:p>
        </w:tc>
        <w:tc>
          <w:tcPr>
            <w:tcW w:w="1078" w:type="pct"/>
            <w:noWrap/>
            <w:vAlign w:val="center"/>
          </w:tcPr>
          <w:p w14:paraId="6F63FBFD" w14:textId="77777777" w:rsidR="00C6546D" w:rsidRDefault="00C6546D">
            <w:r>
              <w:t>VARCHAR(100)</w:t>
            </w:r>
          </w:p>
        </w:tc>
        <w:tc>
          <w:tcPr>
            <w:tcW w:w="526" w:type="pct"/>
            <w:noWrap/>
            <w:vAlign w:val="center"/>
          </w:tcPr>
          <w:p w14:paraId="69C71D62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16BF17D7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3C024169" w14:textId="77777777" w:rsidR="00C6546D" w:rsidRDefault="00C6546D">
            <w:r>
              <w:t>否</w:t>
            </w:r>
          </w:p>
        </w:tc>
      </w:tr>
      <w:tr w:rsidR="00C6546D" w14:paraId="216AC774" w14:textId="77777777">
        <w:trPr>
          <w:trHeight w:val="277"/>
          <w:jc w:val="center"/>
        </w:trPr>
        <w:tc>
          <w:tcPr>
            <w:tcW w:w="1231" w:type="pct"/>
            <w:vAlign w:val="center"/>
          </w:tcPr>
          <w:p w14:paraId="7AEA6E67" w14:textId="77777777" w:rsidR="00C6546D" w:rsidRDefault="00C6546D">
            <w:r>
              <w:t>人均消费（元）</w:t>
            </w:r>
            <w:r/>
            <w:r/>
            <w:r/>
          </w:p>
        </w:tc>
        <w:tc>
          <w:tcPr>
            <w:tcW w:w="1112" w:type="pct"/>
            <w:noWrap/>
            <w:vAlign w:val="center"/>
          </w:tcPr>
          <w:p w14:paraId="0E9A6686" w14:textId="77777777" w:rsidR="00C6546D" w:rsidRDefault="00C6546D">
            <w:r>
              <w:t>avg_price</w:t>
            </w:r>
          </w:p>
        </w:tc>
        <w:tc>
          <w:tcPr>
            <w:tcW w:w="1078" w:type="pct"/>
            <w:noWrap/>
            <w:vAlign w:val="center"/>
          </w:tcPr>
          <w:p w14:paraId="545BD4F5" w14:textId="77777777" w:rsidR="00C6546D" w:rsidRDefault="00C6546D">
            <w:r>
              <w:t>DECIMAL(10,2)</w:t>
            </w:r>
          </w:p>
        </w:tc>
        <w:tc>
          <w:tcPr>
            <w:tcW w:w="526" w:type="pct"/>
            <w:noWrap/>
            <w:vAlign w:val="center"/>
          </w:tcPr>
          <w:p w14:paraId="62059045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0A7C9C08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697AA723" w14:textId="77777777" w:rsidR="00C6546D" w:rsidRDefault="00C6546D">
            <w:r>
              <w:t>否</w:t>
            </w:r>
          </w:p>
        </w:tc>
      </w:tr>
      <w:tr w:rsidR="00C6546D" w14:paraId="4E3A2A0E" w14:textId="77777777">
        <w:trPr>
          <w:trHeight w:val="277"/>
          <w:jc w:val="center"/>
        </w:trPr>
        <w:tc>
          <w:tcPr>
            <w:tcW w:w="1231" w:type="pct"/>
            <w:vAlign w:val="center"/>
          </w:tcPr>
          <w:p w14:paraId="18726989" w14:textId="77777777" w:rsidR="00C6546D" w:rsidRDefault="00C6546D">
            <w:r>
              <w:t>菜系类型</w:t>
            </w:r>
          </w:p>
        </w:tc>
        <w:tc>
          <w:tcPr>
            <w:tcW w:w="1112" w:type="pct"/>
            <w:noWrap/>
            <w:vAlign w:val="center"/>
          </w:tcPr>
          <w:p w14:paraId="78476FAD" w14:textId="77777777" w:rsidR="00C6546D" w:rsidRDefault="00C6546D">
            <w:r>
              <w:t>cuisine_type</w:t>
            </w:r>
          </w:p>
        </w:tc>
        <w:tc>
          <w:tcPr>
            <w:tcW w:w="1078" w:type="pct"/>
            <w:noWrap/>
            <w:vAlign w:val="center"/>
          </w:tcPr>
          <w:p w14:paraId="679447EA" w14:textId="77777777" w:rsidR="00C6546D" w:rsidRDefault="00C6546D">
            <w:r>
              <w:t>VARCHAR(50)</w:t>
            </w:r>
          </w:p>
        </w:tc>
        <w:tc>
          <w:tcPr>
            <w:tcW w:w="526" w:type="pct"/>
            <w:noWrap/>
            <w:vAlign w:val="center"/>
          </w:tcPr>
          <w:p w14:paraId="3E97D6D1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6218DE99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6F208924" w14:textId="77777777" w:rsidR="00C6546D" w:rsidRDefault="00C6546D">
            <w:r>
              <w:t>否</w:t>
            </w:r>
          </w:p>
        </w:tc>
      </w:tr>
      <w:tr w:rsidR="00C6546D" w14:paraId="0295B66B" w14:textId="77777777">
        <w:trPr>
          <w:trHeight w:val="277"/>
          <w:jc w:val="center"/>
        </w:trPr>
        <w:tc>
          <w:tcPr>
            <w:tcW w:w="1231" w:type="pct"/>
            <w:vAlign w:val="center"/>
          </w:tcPr>
          <w:p w14:paraId="286C3E38" w14:textId="77777777" w:rsidR="00C6546D" w:rsidRDefault="00C6546D">
            <w:r>
              <w:t>所属行政区</w:t>
            </w:r>
          </w:p>
        </w:tc>
        <w:tc>
          <w:tcPr>
            <w:tcW w:w="1112" w:type="pct"/>
            <w:noWrap/>
            <w:vAlign w:val="center"/>
          </w:tcPr>
          <w:p w14:paraId="5B9BA9BB" w14:textId="77777777" w:rsidR="00C6546D" w:rsidRDefault="00C6546D">
            <w:r>
              <w:t>district</w:t>
            </w:r>
          </w:p>
        </w:tc>
        <w:tc>
          <w:tcPr>
            <w:tcW w:w="1078" w:type="pct"/>
            <w:noWrap/>
            <w:vAlign w:val="center"/>
          </w:tcPr>
          <w:p w14:paraId="7DCB5E65" w14:textId="77777777" w:rsidR="00C6546D" w:rsidRDefault="00C6546D">
            <w:r>
              <w:t>VARCHAR(50)</w:t>
            </w:r>
          </w:p>
        </w:tc>
        <w:tc>
          <w:tcPr>
            <w:tcW w:w="526" w:type="pct"/>
            <w:noWrap/>
            <w:vAlign w:val="center"/>
          </w:tcPr>
          <w:p w14:paraId="7DF1455E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2BFF30F1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780568E3" w14:textId="77777777" w:rsidR="00C6546D" w:rsidRDefault="00C6546D">
            <w:r>
              <w:t>否</w:t>
            </w:r>
          </w:p>
        </w:tc>
      </w:tr>
      <w:tr w:rsidR="00C6546D" w14:paraId="56BEE4DC" w14:textId="77777777">
        <w:trPr>
          <w:trHeight w:val="277"/>
          <w:jc w:val="center"/>
        </w:trPr>
        <w:tc>
          <w:tcPr>
            <w:tcW w:w="1231" w:type="pct"/>
            <w:vAlign w:val="center"/>
          </w:tcPr>
          <w:p w14:paraId="4483D45A" w14:textId="77777777" w:rsidR="00C6546D" w:rsidRDefault="00C6546D">
            <w:r>
              <w:t>所属商圈</w:t>
            </w:r>
          </w:p>
        </w:tc>
        <w:tc>
          <w:tcPr>
            <w:tcW w:w="1112" w:type="pct"/>
            <w:noWrap/>
            <w:vAlign w:val="center"/>
          </w:tcPr>
          <w:p w14:paraId="1076645B" w14:textId="77777777" w:rsidR="00C6546D" w:rsidRDefault="00C6546D">
            <w:r>
              <w:t>business_area</w:t>
            </w:r>
          </w:p>
        </w:tc>
        <w:tc>
          <w:tcPr>
            <w:tcW w:w="1078" w:type="pct"/>
            <w:noWrap/>
            <w:vAlign w:val="center"/>
          </w:tcPr>
          <w:p w14:paraId="28F4B181" w14:textId="77777777" w:rsidR="00C6546D" w:rsidRDefault="00C6546D">
            <w:r>
              <w:t>VARCHAR(100)</w:t>
            </w:r>
          </w:p>
        </w:tc>
        <w:tc>
          <w:tcPr>
            <w:tcW w:w="526" w:type="pct"/>
            <w:noWrap/>
            <w:vAlign w:val="center"/>
          </w:tcPr>
          <w:p w14:paraId="4E4A6F6A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18A10F46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75D3BB21" w14:textId="77777777" w:rsidR="00C6546D" w:rsidRDefault="00C6546D">
            <w:r>
              <w:t>否</w:t>
            </w:r>
          </w:p>
        </w:tc>
      </w:tr>
      <w:tr w:rsidR="00C6546D" w14:paraId="3F24DD99" w14:textId="77777777">
        <w:trPr>
          <w:trHeight w:val="277"/>
          <w:jc w:val="center"/>
        </w:trPr>
        <w:tc>
          <w:tcPr>
            <w:tcW w:w="1231" w:type="pct"/>
            <w:vAlign w:val="center"/>
          </w:tcPr>
          <w:p w14:paraId="745EC022" w14:textId="77777777" w:rsidR="00C6546D" w:rsidRDefault="00C6546D">
            <w:r>
              <w:t>纬度</w:t>
            </w:r>
          </w:p>
        </w:tc>
        <w:tc>
          <w:tcPr>
            <w:tcW w:w="1112" w:type="pct"/>
            <w:noWrap/>
            <w:vAlign w:val="center"/>
          </w:tcPr>
          <w:p w14:paraId="71FDCDFC" w14:textId="77777777" w:rsidR="00C6546D" w:rsidRDefault="00C6546D">
            <w:r>
              <w:t>latitude</w:t>
            </w:r>
          </w:p>
        </w:tc>
        <w:tc>
          <w:tcPr>
            <w:tcW w:w="1078" w:type="pct"/>
            <w:noWrap/>
            <w:vAlign w:val="center"/>
          </w:tcPr>
          <w:p w14:paraId="30D443A5" w14:textId="77777777" w:rsidR="00C6546D" w:rsidRDefault="00C6546D">
            <w:r>
              <w:t>DECIMAL(10,6)</w:t>
            </w:r>
          </w:p>
        </w:tc>
        <w:tc>
          <w:tcPr>
            <w:tcW w:w="526" w:type="pct"/>
            <w:noWrap/>
            <w:vAlign w:val="center"/>
          </w:tcPr>
          <w:p w14:paraId="5A33D799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11E2ED70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49BBA7E5" w14:textId="77777777" w:rsidR="00C6546D" w:rsidRDefault="00C6546D">
            <w:r>
              <w:t>否</w:t>
            </w:r>
          </w:p>
        </w:tc>
      </w:tr>
      <w:tr w:rsidR="00C6546D" w14:paraId="40C42764" w14:textId="77777777">
        <w:trPr>
          <w:trHeight w:val="277"/>
          <w:jc w:val="center"/>
        </w:trPr>
        <w:tc>
          <w:tcPr>
            <w:tcW w:w="1231" w:type="pct"/>
            <w:vAlign w:val="center"/>
          </w:tcPr>
          <w:p w14:paraId="04561585" w14:textId="77777777" w:rsidR="00C6546D" w:rsidRDefault="00C6546D">
            <w:r>
              <w:t>经度</w:t>
            </w:r>
          </w:p>
        </w:tc>
        <w:tc>
          <w:tcPr>
            <w:tcW w:w="1112" w:type="pct"/>
            <w:noWrap/>
            <w:vAlign w:val="center"/>
          </w:tcPr>
          <w:p w14:paraId="7584481C" w14:textId="77777777" w:rsidR="00C6546D" w:rsidRDefault="00C6546D">
            <w:r>
              <w:t>longitude</w:t>
            </w:r>
          </w:p>
        </w:tc>
        <w:tc>
          <w:tcPr>
            <w:tcW w:w="1078" w:type="pct"/>
            <w:noWrap/>
            <w:vAlign w:val="center"/>
          </w:tcPr>
          <w:p w14:paraId="6ECF4E3C" w14:textId="77777777" w:rsidR="00C6546D" w:rsidRDefault="00C6546D">
            <w:r>
              <w:t>DECIMAL(10,6)</w:t>
            </w:r>
          </w:p>
        </w:tc>
        <w:tc>
          <w:tcPr>
            <w:tcW w:w="526" w:type="pct"/>
            <w:noWrap/>
            <w:vAlign w:val="center"/>
          </w:tcPr>
          <w:p w14:paraId="21F93B93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716F3FE8" w14:textId="77777777" w:rsidR="00C6546D" w:rsidRDefault="00C6546D">
            <w:r>
              <w:t>否</w:t>
            </w:r>
          </w:p>
        </w:tc>
        <w:tc>
          <w:tcPr>
            <w:tcW w:w="526" w:type="pct"/>
            <w:noWrap/>
            <w:vAlign w:val="center"/>
          </w:tcPr>
          <w:p w14:paraId="53F38863" w14:textId="77777777" w:rsidR="00C6546D" w:rsidRDefault="00C6546D">
            <w:r>
              <w:t>否</w:t>
            </w:r>
          </w:p>
        </w:tc>
      </w:tr>
    </w:tbl>
    <w:p w14:paraId="4027F09C" w14:textId="77777777" w:rsidR="00C6546D" w:rsidRDefault="00C6546D">
      <w:pPr>
        <w:rPr>
          <w:rFonts w:ascii="Times New Roman" w:hAnsi="Times New Roman"/>
        </w:rPr>
      </w:pPr>
    </w:p>
    <w:p w14:paraId="57465CDF" w14:textId="77777777" w:rsidR="00C6546D" w:rsidRDefault="00C6546D">
      <w:pPr>
        <w:pStyle w:val="4"/>
      </w:pPr>
      <w:r>
        <w:t>评分评论表（restaurant_review）</w:t>
      </w:r>
      <w:r/>
      <w:r/>
    </w:p>
    <w:p w14:paraId="4165CCCD" w14:textId="77777777" w:rsidR="00C6546D" w:rsidRDefault="00C6546D">
      <w:pPr>
        <w:rPr>
          <w:rFonts w:ascii="Times New Roman" w:hAnsi="Times New Roman"/>
        </w:rPr>
      </w:pPr>
    </w:p>
    <w:tbl>
      <w:tblPr>
        <w:tblW w:w="8417" w:type="dxa"/>
        <w:tblInd w:w="96" w:type="dxa"/>
        <w:tblLayout w:type="fixed"/>
        <w:tblLook w:val="0000" w:firstRow="0" w:lastRow="0" w:firstColumn="0" w:lastColumn="0" w:noHBand="0" w:noVBand="0"/>
      </w:tblPr>
      <w:tblGrid>
        <w:gridCol w:w="2380"/>
        <w:gridCol w:w="1776"/>
        <w:gridCol w:w="1452"/>
        <w:gridCol w:w="955"/>
        <w:gridCol w:w="907"/>
        <w:gridCol w:w="947"/>
      </w:tblGrid>
      <w:tr w:rsidR="00C6546D" w14:paraId="5AF39858" w14:textId="77777777">
        <w:trPr>
          <w:trHeight w:val="277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E9CA0" w14:textId="77777777" w:rsidR="00C6546D" w:rsidRDefault="00C6546D">
            <w:r>
              <w:t>字段中文名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BA342" w14:textId="77777777" w:rsidR="00C6546D" w:rsidRDefault="00C6546D">
            <w:r>
              <w:t>字段名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2DBA3" w14:textId="77777777" w:rsidR="00C6546D" w:rsidRDefault="00C6546D">
            <w:r>
              <w:t>字段类型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0F30E" w14:textId="77777777" w:rsidR="00C6546D" w:rsidRDefault="00C6546D">
            <w:r>
              <w:t>不为空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916B5" w14:textId="77777777" w:rsidR="00C6546D" w:rsidRDefault="00C6546D">
            <w:r>
              <w:t>主键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9078E" w14:textId="77777777" w:rsidR="00C6546D" w:rsidRDefault="00C6546D">
            <w:r>
              <w:t>外键</w:t>
            </w:r>
          </w:p>
        </w:tc>
      </w:tr>
      <w:tr w:rsidR="00C6546D" w14:paraId="193FADB3" w14:textId="77777777">
        <w:trPr>
          <w:trHeight w:val="277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2845EE" w14:textId="77777777" w:rsidR="00C6546D" w:rsidRDefault="00C6546D">
            <w:r>
              <w:t>评论唯一标识</w:t>
            </w:r>
            <w:r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A0F8CC1" w14:textId="77777777" w:rsidR="00C6546D" w:rsidRDefault="00C6546D">
            <w:r>
              <w:t>review_id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197CB63" w14:textId="77777777" w:rsidR="00C6546D" w:rsidRDefault="00C6546D">
            <w:r>
              <w:t>VARCHAR(50)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76277CB" w14:textId="77777777" w:rsidR="00C6546D" w:rsidRDefault="00C6546D">
            <w:r>
              <w:t>是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79A96FE" w14:textId="77777777" w:rsidR="00C6546D" w:rsidRDefault="00C6546D">
            <w:r>
              <w:t>是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09F45A6" w14:textId="77777777" w:rsidR="00C6546D" w:rsidRDefault="00C6546D">
            <w:r>
              <w:t>否</w:t>
            </w:r>
          </w:p>
        </w:tc>
      </w:tr>
      <w:tr w:rsidR="00C6546D" w14:paraId="604BCBA9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F76EF0" w14:textId="77777777" w:rsidR="00C6546D" w:rsidRDefault="00C6546D">
            <w:r>
              <w:t>关联餐厅ID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167CEE5" w14:textId="77777777" w:rsidR="00C6546D" w:rsidRDefault="00C6546D">
            <w:r>
              <w:t>restaurant_id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678FBA3" w14:textId="77777777" w:rsidR="00C6546D" w:rsidRDefault="00C6546D">
            <w:r>
              <w:t>VARCHAR(50)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A5A6AE4" w14:textId="77777777" w:rsidR="00C6546D" w:rsidRDefault="00C6546D">
            <w:r>
              <w:t>是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9C37C06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B79F229" w14:textId="77777777" w:rsidR="00C6546D" w:rsidRDefault="00C6546D">
            <w:r>
              <w:t>是</w:t>
            </w:r>
          </w:p>
        </w:tc>
      </w:tr>
      <w:tr w:rsidR="00C6546D" w14:paraId="633A32BD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D0F825" w14:textId="77777777" w:rsidR="00C6546D" w:rsidRDefault="00C6546D">
            <w:r>
              <w:t>用户ID（已脱敏）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9CC96E8" w14:textId="77777777" w:rsidR="00C6546D" w:rsidRDefault="00C6546D">
            <w:r>
              <w:t>user_id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8C6189A" w14:textId="77777777" w:rsidR="00C6546D" w:rsidRDefault="00C6546D">
            <w:r>
              <w:t>VARCHAR(50)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2AA8903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357135A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E8E46AC" w14:textId="77777777" w:rsidR="00C6546D" w:rsidRDefault="00C6546D">
            <w:r>
              <w:t>否</w:t>
            </w:r>
          </w:p>
        </w:tc>
      </w:tr>
      <w:tr w:rsidR="00C6546D" w14:paraId="5775FFFF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B9590C" w14:textId="77777777" w:rsidR="00C6546D" w:rsidRDefault="00C6546D">
            <w:r>
              <w:t>综合评分(1-5)</w:t>
            </w:r>
            <w:r/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399F9C6" w14:textId="77777777" w:rsidR="00C6546D" w:rsidRDefault="00C6546D">
            <w:r>
              <w:t>rating_overall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51007A9" w14:textId="77777777" w:rsidR="00C6546D" w:rsidRDefault="00C6546D">
            <w:r>
              <w:t>DECIMAL(3,1)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30292FE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4CE07BF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F0BEC54" w14:textId="77777777" w:rsidR="00C6546D" w:rsidRDefault="00C6546D">
            <w:r>
              <w:t>否</w:t>
            </w:r>
          </w:p>
        </w:tc>
      </w:tr>
      <w:tr w:rsidR="00C6546D" w14:paraId="2A920F02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EABD4A" w14:textId="77777777" w:rsidR="00C6546D" w:rsidRDefault="00C6546D">
            <w:r>
              <w:t>口味评分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C6CB00E" w14:textId="77777777" w:rsidR="00C6546D" w:rsidRDefault="00C6546D">
            <w:r>
              <w:t>rating_taste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0AAB958" w14:textId="77777777" w:rsidR="00C6546D" w:rsidRDefault="00C6546D">
            <w:r>
              <w:t>DECIMAL(3,1)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095178D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2B520A3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9B1F1B2" w14:textId="77777777" w:rsidR="00C6546D" w:rsidRDefault="00C6546D">
            <w:r>
              <w:t>否</w:t>
            </w:r>
          </w:p>
        </w:tc>
      </w:tr>
      <w:tr w:rsidR="00C6546D" w14:paraId="3DC40E9A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56954C" w14:textId="77777777" w:rsidR="00C6546D" w:rsidRDefault="00C6546D">
            <w:r>
              <w:t>环境评分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4AA48B8" w14:textId="77777777" w:rsidR="00C6546D" w:rsidRDefault="00C6546D">
            <w:r>
              <w:t>rating_environment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3B498F5" w14:textId="77777777" w:rsidR="00C6546D" w:rsidRDefault="00C6546D">
            <w:r>
              <w:t>DECIMAL(3,1)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25CA7DF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7A1110C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917B694" w14:textId="77777777" w:rsidR="00C6546D" w:rsidRDefault="00C6546D">
            <w:r>
              <w:t>否</w:t>
            </w:r>
          </w:p>
        </w:tc>
      </w:tr>
      <w:tr w:rsidR="00C6546D" w14:paraId="12A208EF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7104AF" w14:textId="77777777" w:rsidR="00C6546D" w:rsidRDefault="00C6546D">
            <w:r>
              <w:t>服务评分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BCD8623" w14:textId="77777777" w:rsidR="00C6546D" w:rsidRDefault="00C6546D">
            <w:r>
              <w:t>rating_service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69FE162" w14:textId="77777777" w:rsidR="00C6546D" w:rsidRDefault="00C6546D">
            <w:r>
              <w:t>DECIMAL(3,1)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E96190A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F4B3D18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4739EDA" w14:textId="77777777" w:rsidR="00C6546D" w:rsidRDefault="00C6546D">
            <w:r>
              <w:t>否</w:t>
            </w:r>
          </w:p>
        </w:tc>
      </w:tr>
      <w:tr w:rsidR="00C6546D" w14:paraId="4F19EF82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3D767D" w14:textId="77777777" w:rsidR="00C6546D" w:rsidRDefault="00C6546D">
            <w:r>
              <w:t>评论内容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9F7860E" w14:textId="77777777" w:rsidR="00C6546D" w:rsidRDefault="00C6546D">
            <w:r>
              <w:t>review_content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7DEAF9C" w14:textId="77777777" w:rsidR="00C6546D" w:rsidRDefault="00C6546D">
            <w:r>
              <w:t>TEXT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503DC6D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02BF286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103EFF9" w14:textId="77777777" w:rsidR="00C6546D" w:rsidRDefault="00C6546D">
            <w:r>
              <w:t>否</w:t>
            </w:r>
          </w:p>
        </w:tc>
      </w:tr>
      <w:tr w:rsidR="00C6546D" w14:paraId="3AF81ECA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063614" w14:textId="77777777" w:rsidR="00C6546D" w:rsidRDefault="00C6546D">
            <w:r>
              <w:t>评论时间</w:t>
            </w:r>
            <w:r/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6556DAA" w14:textId="77777777" w:rsidR="00C6546D" w:rsidRDefault="00C6546D">
            <w:r>
              <w:t>review_time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65CE8C7" w14:textId="77777777" w:rsidR="00C6546D" w:rsidRDefault="00C6546D">
            <w:r>
              <w:t>DATETIME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55AE1D9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A972D95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4BC6840" w14:textId="77777777" w:rsidR="00C6546D" w:rsidRDefault="00C6546D">
            <w:r>
              <w:t>否</w:t>
            </w:r>
          </w:p>
        </w:tc>
      </w:tr>
      <w:tr w:rsidR="00C6546D" w14:paraId="19ECDD49" w14:textId="77777777">
        <w:trPr>
          <w:trHeight w:val="553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C2066B" w14:textId="77777777" w:rsidR="00C6546D" w:rsidRDefault="00C6546D">
            <w:r>
              <w:t>点赞数</w:t>
            </w:r>
            <w:r/>
            <w:r/>
            <w:r/>
            <w:r/>
            <w:r/>
            <w:r/>
            <w:r/>
            <w:r/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D7D2B4F" w14:textId="77777777" w:rsidR="00C6546D" w:rsidRDefault="00C6546D">
            <w:r>
              <w:t>like_count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5F359E2" w14:textId="77777777" w:rsidR="00C6546D" w:rsidRDefault="00C6546D">
            <w:r>
              <w:t>INT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3CBE0F5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F81F724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7F2D547" w14:textId="77777777" w:rsidR="00C6546D" w:rsidRDefault="00C6546D">
            <w:r>
              <w:t>否</w:t>
            </w:r>
          </w:p>
        </w:tc>
      </w:tr>
      <w:tr w:rsidR="00C6546D" w14:paraId="0EF84615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F200DA" w14:textId="77777777" w:rsidR="00C6546D" w:rsidRDefault="00C6546D">
            <w:r>
              <w:t>情感得分(-1到1)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517820A" w14:textId="77777777" w:rsidR="00C6546D" w:rsidRDefault="00C6546D">
            <w:r>
              <w:t>sentiment_score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1E4811D" w14:textId="77777777" w:rsidR="00C6546D" w:rsidRDefault="00C6546D">
            <w:r>
              <w:t>DECIMAL(3,2)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63A1A50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E1054AB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38CE349" w14:textId="77777777" w:rsidR="00C6546D" w:rsidRDefault="00C6546D">
            <w:r>
              <w:t>否</w:t>
            </w:r>
          </w:p>
        </w:tc>
      </w:tr>
      <w:tr w:rsidR="00C6546D" w14:paraId="13547C1C" w14:textId="77777777">
        <w:trPr>
          <w:trHeight w:val="553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A54FF2" w14:textId="77777777" w:rsidR="00C6546D" w:rsidRDefault="00C6546D">
            <w:r>
              <w:t>数据来源</w:t>
            </w:r>
            <w:r/>
            <w:r/>
            <w:r/>
            <w:r/>
            <w:r/>
            <w:r/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1F8D939" w14:textId="77777777" w:rsidR="00C6546D" w:rsidRDefault="00C6546D">
            <w:r>
              <w:t>data_source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2B21F2D" w14:textId="77777777" w:rsidR="00C6546D" w:rsidRDefault="00C6546D">
            <w:r>
              <w:t>VARCHAR(50)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662AF0E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2E27E49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61373F5" w14:textId="77777777" w:rsidR="00C6546D" w:rsidRDefault="00C6546D">
            <w:r>
              <w:t>否</w:t>
            </w:r>
          </w:p>
        </w:tc>
      </w:tr>
      <w:tr w:rsidR="00C6546D" w14:paraId="6499F8E8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2A0C8C" w14:textId="77777777" w:rsidR="00C6546D" w:rsidRDefault="00C6546D">
            <w:r>
              <w:t>创建时间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730308D" w14:textId="77777777" w:rsidR="00C6546D" w:rsidRDefault="00C6546D">
            <w:r>
              <w:t>create_time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EC354F5" w14:textId="77777777" w:rsidR="00C6546D" w:rsidRDefault="00C6546D">
            <w:r>
              <w:t>DATETIME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69F1CA4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11A66B1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CE2671A" w14:textId="77777777" w:rsidR="00C6546D" w:rsidRDefault="00C6546D">
            <w:r>
              <w:t>否</w:t>
            </w:r>
          </w:p>
        </w:tc>
      </w:tr>
      <w:tr w:rsidR="00C6546D" w14:paraId="3E51F60F" w14:textId="77777777">
        <w:trPr>
          <w:trHeight w:val="277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EB96C" w14:textId="77777777" w:rsidR="00C6546D" w:rsidRDefault="00C6546D">
            <w:r>
              <w:t>修改时间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C0F3E" w14:textId="77777777" w:rsidR="00C6546D" w:rsidRDefault="00C6546D">
            <w:r>
              <w:t>update_time</w:t>
            </w:r>
          </w:p>
        </w:tc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1A169" w14:textId="77777777" w:rsidR="00C6546D" w:rsidRDefault="00C6546D">
            <w:r>
              <w:t>varchar(20)</w:t>
            </w:r>
          </w:p>
        </w:tc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9E220" w14:textId="77777777" w:rsidR="00C6546D" w:rsidRDefault="00C6546D">
            <w:r>
              <w:t>否</w:t>
            </w:r>
          </w:p>
        </w:tc>
        <w:tc>
          <w:tcPr>
            <w:tcW w:w="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4F38B" w14:textId="77777777" w:rsidR="00C6546D" w:rsidRDefault="00C6546D">
            <w:r>
              <w:t>否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FD02C" w14:textId="77777777" w:rsidR="00C6546D" w:rsidRDefault="00C6546D">
            <w:r>
              <w:t>否</w:t>
            </w:r>
          </w:p>
        </w:tc>
      </w:tr>
    </w:tbl>
    <w:p w14:paraId="695981A0" w14:textId="77777777" w:rsidR="00C6546D" w:rsidRDefault="00C6546D">
      <w:pPr>
        <w:rPr>
          <w:rFonts w:ascii="Times New Roman" w:hAnsi="Times New Roman"/>
        </w:rPr>
      </w:pPr>
    </w:p>
    <w:p w14:paraId="29CED1B6" w14:textId="77777777" w:rsidR="00C6546D" w:rsidRDefault="00C6546D">
      <w:pPr>
        <w:pStyle w:val="4"/>
      </w:pPr>
      <w:r>
        <w:t>菜品信息表（dish_info）</w:t>
      </w:r>
      <w:r/>
      <w:r/>
    </w:p>
    <w:p w14:paraId="7E4FECE2" w14:textId="77777777" w:rsidR="00C6546D" w:rsidRDefault="00C6546D">
      <w:pPr>
        <w:rPr>
          <w:rFonts w:ascii="Times New Roman" w:hAnsi="Times New Roman"/>
        </w:rPr>
      </w:pPr>
    </w:p>
    <w:tbl>
      <w:tblPr>
        <w:tblW w:w="4998" w:type="pct"/>
        <w:tblLook w:val="0000" w:firstRow="0" w:lastRow="0" w:firstColumn="0" w:lastColumn="0" w:noHBand="0" w:noVBand="0"/>
      </w:tblPr>
      <w:tblGrid>
        <w:gridCol w:w="2098"/>
        <w:gridCol w:w="2099"/>
        <w:gridCol w:w="1592"/>
        <w:gridCol w:w="912"/>
        <w:gridCol w:w="912"/>
        <w:gridCol w:w="912"/>
      </w:tblGrid>
      <w:tr w:rsidR="00C6546D" w14:paraId="22DEAD1F" w14:textId="77777777">
        <w:trPr>
          <w:trHeight w:val="276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F9C07" w14:textId="77777777" w:rsidR="00C6546D" w:rsidRDefault="00C6546D">
            <w:r>
              <w:t>字段中文名</w:t>
            </w:r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51912F" w14:textId="77777777" w:rsidR="00C6546D" w:rsidRDefault="00C6546D">
            <w:r>
              <w:t>字段名</w:t>
            </w: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3B8D57" w14:textId="77777777" w:rsidR="00C6546D" w:rsidRDefault="00C6546D">
            <w:r>
              <w:t>字段类型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AA3791" w14:textId="77777777" w:rsidR="00C6546D" w:rsidRDefault="00C6546D">
            <w:r>
              <w:t>不为空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22A459" w14:textId="77777777" w:rsidR="00C6546D" w:rsidRDefault="00C6546D">
            <w:r>
              <w:t>主键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07A8AC" w14:textId="77777777" w:rsidR="00C6546D" w:rsidRDefault="00C6546D">
            <w:r>
              <w:t>外键</w:t>
            </w:r>
          </w:p>
        </w:tc>
      </w:tr>
      <w:tr w:rsidR="00C6546D" w14:paraId="12D73E30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3A4418C" w14:textId="77777777" w:rsidR="00C6546D" w:rsidRDefault="00C6546D">
            <w:r>
              <w:t>菜品唯一标识</w:t>
            </w:r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F73760B" w14:textId="77777777" w:rsidR="00C6546D" w:rsidRDefault="00C6546D">
            <w:r>
              <w:t>dish_id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B846A32" w14:textId="77777777" w:rsidR="00C6546D" w:rsidRDefault="00C6546D">
            <w:r>
              <w:t>VARCHAR(50)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1EAF713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E1577EF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8A6D21B" w14:textId="77777777" w:rsidR="00C6546D" w:rsidRDefault="00C6546D">
            <w:r>
              <w:t>否</w:t>
            </w:r>
          </w:p>
        </w:tc>
      </w:tr>
      <w:tr w:rsidR="00C6546D" w14:paraId="182C5B1C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6796BE3" w14:textId="77777777" w:rsidR="00C6546D" w:rsidRDefault="00C6546D">
            <w:r>
              <w:t>关联餐厅ID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2CC2FF" w14:textId="77777777" w:rsidR="00C6546D" w:rsidRDefault="00C6546D">
            <w:r>
              <w:t>restaurant_id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F41A12D" w14:textId="77777777" w:rsidR="00C6546D" w:rsidRDefault="00C6546D">
            <w:r>
              <w:t>VARCHAR(50)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3D134CE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BE3AD89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8852D6C" w14:textId="77777777" w:rsidR="00C6546D" w:rsidRDefault="00C6546D">
            <w:r>
              <w:t>是</w:t>
            </w:r>
          </w:p>
        </w:tc>
      </w:tr>
      <w:tr w:rsidR="00C6546D" w14:paraId="5B18BC69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FF099" w14:textId="77777777" w:rsidR="00C6546D" w:rsidRDefault="00C6546D">
            <w:r>
              <w:t>菜品名称</w:t>
            </w:r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AE1CF7" w14:textId="77777777" w:rsidR="00C6546D" w:rsidRDefault="00C6546D">
            <w:r>
              <w:t>dish_name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99DB1E" w14:textId="77777777" w:rsidR="00C6546D" w:rsidRDefault="00C6546D">
            <w:r>
              <w:t>VARCHAR(200)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77C7E4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3C664D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2D54BD" w14:textId="77777777" w:rsidR="00C6546D" w:rsidRDefault="00C6546D">
            <w:r>
              <w:t>否</w:t>
            </w:r>
          </w:p>
        </w:tc>
      </w:tr>
    </w:tbl>
    <w:p w14:paraId="5F00FBC2" w14:textId="77777777" w:rsidR="00C6546D" w:rsidRDefault="00C6546D">
      <w:pPr>
        <w:rPr>
          <w:rFonts w:ascii="Times New Roman" w:hAnsi="Times New Roman"/>
        </w:rPr>
      </w:pPr>
    </w:p>
    <w:p w14:paraId="43C725BB" w14:textId="77777777" w:rsidR="00C6546D" w:rsidRDefault="00C6546D">
      <w:pPr>
        <w:pStyle w:val="4"/>
      </w:pPr>
      <w:r>
        <w:t>用户表（sys_user）</w:t>
      </w:r>
      <w:r/>
      <w:r/>
    </w:p>
    <w:tbl>
      <w:tblPr>
        <w:tblW w:w="4998" w:type="pct"/>
        <w:tblLook w:val="0000" w:firstRow="0" w:lastRow="0" w:firstColumn="0" w:lastColumn="0" w:noHBand="0" w:noVBand="0"/>
      </w:tblPr>
      <w:tblGrid>
        <w:gridCol w:w="2098"/>
        <w:gridCol w:w="2099"/>
        <w:gridCol w:w="1592"/>
        <w:gridCol w:w="912"/>
        <w:gridCol w:w="912"/>
        <w:gridCol w:w="912"/>
      </w:tblGrid>
      <w:tr w:rsidR="00C6546D" w14:paraId="3DB64E5D" w14:textId="77777777">
        <w:trPr>
          <w:trHeight w:val="276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F521F" w14:textId="77777777" w:rsidR="00C6546D" w:rsidRDefault="00C6546D">
            <w:r>
              <w:t>字段中文名</w:t>
            </w:r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FE4B46" w14:textId="77777777" w:rsidR="00C6546D" w:rsidRDefault="00C6546D">
            <w:r>
              <w:t>字段名</w:t>
            </w: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9A985E" w14:textId="77777777" w:rsidR="00C6546D" w:rsidRDefault="00C6546D">
            <w:r>
              <w:t>字段类型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D4231E" w14:textId="77777777" w:rsidR="00C6546D" w:rsidRDefault="00C6546D">
            <w:r>
              <w:t>不为空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40EFD" w14:textId="77777777" w:rsidR="00C6546D" w:rsidRDefault="00C6546D">
            <w:r>
              <w:t>主键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CFD8A1" w14:textId="77777777" w:rsidR="00C6546D" w:rsidRDefault="00C6546D">
            <w:r>
              <w:t>外键</w:t>
            </w:r>
          </w:p>
        </w:tc>
      </w:tr>
      <w:tr w:rsidR="00C6546D" w14:paraId="17CB3F36" w14:textId="77777777">
        <w:trPr>
          <w:trHeight w:val="276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5E91044" w14:textId="77777777" w:rsidR="00C6546D" w:rsidRDefault="00C6546D">
            <w:r>
              <w:t>用户ID</w:t>
            </w:r>
            <w:r/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921C94F" w14:textId="77777777" w:rsidR="00C6546D" w:rsidRDefault="00C6546D">
            <w:r>
              <w:t>user_id</w:t>
            </w: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034B5EB" w14:textId="77777777" w:rsidR="00C6546D" w:rsidRDefault="00C6546D">
            <w:r>
              <w:t>INT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133A028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49409AE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E44284E" w14:textId="77777777" w:rsidR="00C6546D" w:rsidRDefault="00C6546D">
            <w:r>
              <w:t>否</w:t>
            </w:r>
          </w:p>
        </w:tc>
      </w:tr>
      <w:tr w:rsidR="00C6546D" w14:paraId="08C333A0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B44AC4B" w14:textId="77777777" w:rsidR="00C6546D" w:rsidRDefault="00C6546D">
            <w:r>
              <w:t>用户名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492A37F" w14:textId="77777777" w:rsidR="00C6546D" w:rsidRDefault="00C6546D">
            <w:r>
              <w:t>username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897087E" w14:textId="77777777" w:rsidR="00C6546D" w:rsidRDefault="00C6546D">
            <w:r>
              <w:t>VARCHAR(50)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52D9CF1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1EABB38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51D1BE0" w14:textId="77777777" w:rsidR="00C6546D" w:rsidRDefault="00C6546D">
            <w:r>
              <w:t>否</w:t>
            </w:r>
          </w:p>
        </w:tc>
      </w:tr>
      <w:tr w:rsidR="00C6546D" w14:paraId="5C4DE5B9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3A02D08" w14:textId="77777777" w:rsidR="00C6546D" w:rsidRDefault="00C6546D">
            <w:r>
              <w:t>密码哈希（BCrypt）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2EC76AD" w14:textId="77777777" w:rsidR="00C6546D" w:rsidRDefault="00C6546D">
            <w:r>
              <w:t>password_hash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491C4D4" w14:textId="77777777" w:rsidR="00C6546D" w:rsidRDefault="00C6546D">
            <w:r>
              <w:t>VARCHAR(128)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738EE22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E143E3A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9A439E5" w14:textId="77777777" w:rsidR="00C6546D" w:rsidRDefault="00C6546D">
            <w:r>
              <w:t>否</w:t>
            </w:r>
          </w:p>
        </w:tc>
      </w:tr>
      <w:tr w:rsidR="00C6546D" w14:paraId="7763C61B" w14:textId="77777777">
        <w:trPr>
          <w:trHeight w:val="553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372DAC0" w14:textId="77777777" w:rsidR="00C6546D" w:rsidRDefault="00C6546D">
            <w:r>
              <w:t>手机号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83ECAD8" w14:textId="77777777" w:rsidR="00C6546D" w:rsidRDefault="00C6546D">
            <w:r>
              <w:t>phone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BF8AB2A" w14:textId="77777777" w:rsidR="00C6546D" w:rsidRDefault="00C6546D">
            <w:r>
              <w:t>VARCHAR(20)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DCB5D47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DC61960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3C854A3" w14:textId="77777777" w:rsidR="00C6546D" w:rsidRDefault="00C6546D">
            <w:r>
              <w:t>否</w:t>
            </w:r>
          </w:p>
        </w:tc>
      </w:tr>
      <w:tr w:rsidR="00C6546D" w14:paraId="5BBE92A1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9B3F24B" w14:textId="77777777" w:rsidR="00C6546D" w:rsidRDefault="00C6546D">
            <w:r>
              <w:t>邮箱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7630416" w14:textId="77777777" w:rsidR="00C6546D" w:rsidRDefault="00C6546D">
            <w:r>
              <w:t>email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CA0757E" w14:textId="77777777" w:rsidR="00C6546D" w:rsidRDefault="00C6546D">
            <w:r>
              <w:t>VARCHAR(100)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2C830C6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503F925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479B26B" w14:textId="77777777" w:rsidR="00C6546D" w:rsidRDefault="00C6546D">
            <w:r>
              <w:t>否</w:t>
            </w:r>
          </w:p>
        </w:tc>
      </w:tr>
      <w:tr w:rsidR="00C6546D" w14:paraId="58D43F42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90C0993" w14:textId="77777777" w:rsidR="00C6546D" w:rsidRDefault="00C6546D">
            <w:r>
              <w:t>角色(admin/analyst/editor/user)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DD81323" w14:textId="77777777" w:rsidR="00C6546D" w:rsidRDefault="00C6546D">
            <w:r>
              <w:t>role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562EB2D" w14:textId="77777777" w:rsidR="00C6546D" w:rsidRDefault="00C6546D">
            <w:r>
              <w:t>VARCHAR(20)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EE4DF6F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D5C871A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1B7F239" w14:textId="77777777" w:rsidR="00C6546D" w:rsidRDefault="00C6546D">
            <w:r>
              <w:t>否</w:t>
            </w:r>
          </w:p>
        </w:tc>
      </w:tr>
      <w:tr w:rsidR="00C6546D" w14:paraId="091A120B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18BBCE9" w14:textId="77777777" w:rsidR="00C6546D" w:rsidRDefault="00C6546D">
            <w:r>
              <w:t>是否启用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8DB331A" w14:textId="77777777" w:rsidR="00C6546D" w:rsidRDefault="00C6546D">
            <w:r>
              <w:t>is_active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C443AF9" w14:textId="77777777" w:rsidR="00C6546D" w:rsidRDefault="00C6546D">
            <w:r>
              <w:t>BOOLEAN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09723B9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1422BB3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2935469" w14:textId="77777777" w:rsidR="00C6546D" w:rsidRDefault="00C6546D">
            <w:r>
              <w:t>否</w:t>
            </w:r>
          </w:p>
        </w:tc>
      </w:tr>
      <w:tr w:rsidR="00C6546D" w14:paraId="6C9B793A" w14:textId="77777777">
        <w:trPr>
          <w:trHeight w:val="553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832F7ED" w14:textId="77777777" w:rsidR="00C6546D" w:rsidRDefault="00C6546D">
            <w:r>
              <w:t>创建时间</w:t>
            </w:r>
            <w:r/>
            <w:r/>
            <w:r/>
            <w:r/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65E2752" w14:textId="77777777" w:rsidR="00C6546D" w:rsidRDefault="00C6546D">
            <w:r>
              <w:t>create_time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5176807" w14:textId="77777777" w:rsidR="00C6546D" w:rsidRDefault="00C6546D">
            <w:r>
              <w:t>DATETIME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DFEBC52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08B5F39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DD0C17C" w14:textId="77777777" w:rsidR="00C6546D" w:rsidRDefault="00C6546D">
            <w:r>
              <w:t>否</w:t>
            </w:r>
          </w:p>
        </w:tc>
      </w:tr>
      <w:tr w:rsidR="00C6546D" w14:paraId="5584C528" w14:textId="77777777">
        <w:trPr>
          <w:trHeight w:val="553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3869557" w14:textId="77777777" w:rsidR="00C6546D" w:rsidRDefault="00C6546D">
            <w:r>
              <w:t>最后登录时间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D1BFA67" w14:textId="77777777" w:rsidR="00C6546D" w:rsidRDefault="00C6546D">
            <w:r>
              <w:t>last_login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5622C6B" w14:textId="77777777" w:rsidR="00C6546D" w:rsidRDefault="00C6546D">
            <w:r>
              <w:t>DATETIME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24EC709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33666A7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90D1254" w14:textId="77777777" w:rsidR="00C6546D" w:rsidRDefault="00C6546D">
            <w:r>
              <w:t>否</w:t>
            </w:r>
          </w:p>
        </w:tc>
      </w:tr>
      <w:tr w:rsidR="00C6546D" w14:paraId="7A213477" w14:textId="77777777">
        <w:trPr>
          <w:trHeight w:val="553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18C628D" w14:textId="77777777" w:rsidR="00C6546D" w:rsidRDefault="00C6546D"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1AD9EF3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CB7C769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16A0002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A8EFFAE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AF37D78" w14:textId="77777777" w:rsidR="00C6546D" w:rsidRDefault="00C6546D">
            <w:r/>
          </w:p>
        </w:tc>
      </w:tr>
      <w:tr w:rsidR="00C6546D" w14:paraId="68AFF9A5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6E6AB32" w14:textId="77777777" w:rsidR="00C6546D" w:rsidRDefault="00C6546D"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4281A5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47460AC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FAD7623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C99D369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45053EA" w14:textId="77777777" w:rsidR="00C6546D" w:rsidRDefault="00C6546D">
            <w:r/>
          </w:p>
        </w:tc>
      </w:tr>
      <w:tr w:rsidR="00C6546D" w14:paraId="41E8BD52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90D47" w14:textId="77777777" w:rsidR="00C6546D" w:rsidRDefault="00C6546D"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F2A91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20EB59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F173C0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F24BFD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5A0E70" w14:textId="77777777" w:rsidR="00C6546D" w:rsidRDefault="00C6546D">
            <w:r/>
          </w:p>
        </w:tc>
      </w:tr>
    </w:tbl>
    <w:p w14:paraId="18B3DC71" w14:textId="77777777" w:rsidR="00C6546D" w:rsidRDefault="00C6546D">
      <w:pPr>
        <w:rPr>
          <w:rFonts w:ascii="Times New Roman" w:hAnsi="Times New Roman"/>
        </w:rPr>
      </w:pPr>
    </w:p>
    <w:p w14:paraId="471C92DF" w14:textId="77777777" w:rsidR="00C6546D" w:rsidRDefault="00C6546D">
      <w:pPr>
        <w:pStyle w:val="4"/>
      </w:pPr>
      <w:r>
        <w:t>爬虫任务表（crawl_task）</w:t>
      </w:r>
      <w:r/>
      <w:r/>
    </w:p>
    <w:tbl>
      <w:tblPr>
        <w:tblW w:w="4998" w:type="pct"/>
        <w:tblLook w:val="0000" w:firstRow="0" w:lastRow="0" w:firstColumn="0" w:lastColumn="0" w:noHBand="0" w:noVBand="0"/>
      </w:tblPr>
      <w:tblGrid>
        <w:gridCol w:w="2098"/>
        <w:gridCol w:w="2099"/>
        <w:gridCol w:w="1592"/>
        <w:gridCol w:w="912"/>
        <w:gridCol w:w="912"/>
        <w:gridCol w:w="912"/>
      </w:tblGrid>
      <w:tr w:rsidR="00C6546D" w14:paraId="6350B505" w14:textId="77777777">
        <w:trPr>
          <w:trHeight w:val="276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B5B37" w14:textId="77777777" w:rsidR="00C6546D" w:rsidRDefault="00C6546D">
            <w:r>
              <w:t>字段中文名</w:t>
            </w:r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271D88" w14:textId="77777777" w:rsidR="00C6546D" w:rsidRDefault="00C6546D">
            <w:r>
              <w:t>字段名</w:t>
            </w: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A4A800" w14:textId="77777777" w:rsidR="00C6546D" w:rsidRDefault="00C6546D">
            <w:r>
              <w:t>字段类型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CDC750" w14:textId="77777777" w:rsidR="00C6546D" w:rsidRDefault="00C6546D">
            <w:r>
              <w:t>不为空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64348F" w14:textId="77777777" w:rsidR="00C6546D" w:rsidRDefault="00C6546D">
            <w:r>
              <w:t>主键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412C63" w14:textId="77777777" w:rsidR="00C6546D" w:rsidRDefault="00C6546D">
            <w:r>
              <w:t>外键</w:t>
            </w:r>
          </w:p>
        </w:tc>
      </w:tr>
      <w:tr w:rsidR="00C6546D" w14:paraId="5A1AECD8" w14:textId="77777777">
        <w:trPr>
          <w:trHeight w:val="276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3D5F9A" w14:textId="77777777" w:rsidR="00C6546D" w:rsidRDefault="00C6546D">
            <w:r>
              <w:t>任务ID</w:t>
            </w:r>
            <w:r/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F89682C" w14:textId="77777777" w:rsidR="00C6546D" w:rsidRDefault="00C6546D">
            <w:r>
              <w:t>task_id</w:t>
            </w: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56E0F91" w14:textId="77777777" w:rsidR="00C6546D" w:rsidRDefault="00C6546D">
            <w:r>
              <w:t>INT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A57EE44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A5C7035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749825C" w14:textId="77777777" w:rsidR="00C6546D" w:rsidRDefault="00C6546D">
            <w:r>
              <w:t>否</w:t>
            </w:r>
          </w:p>
        </w:tc>
      </w:tr>
      <w:tr w:rsidR="00C6546D" w14:paraId="5CC020EE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5FD0A30" w14:textId="77777777" w:rsidR="00C6546D" w:rsidRDefault="00C6546D">
            <w:r>
              <w:t>任务名称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77CA69B" w14:textId="77777777" w:rsidR="00C6546D" w:rsidRDefault="00C6546D">
            <w:r>
              <w:t>task_name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41079FA" w14:textId="77777777" w:rsidR="00C6546D" w:rsidRDefault="00C6546D">
            <w:r>
              <w:t>VARCHAR(200)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7243459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2F933F1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D4A76E5" w14:textId="77777777" w:rsidR="00C6546D" w:rsidRDefault="00C6546D">
            <w:r>
              <w:t>否</w:t>
            </w:r>
          </w:p>
        </w:tc>
      </w:tr>
      <w:tr w:rsidR="00C6546D" w14:paraId="032C5DD8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1BC4079" w14:textId="77777777" w:rsidR="00C6546D" w:rsidRDefault="00C6546D">
            <w:r>
              <w:t>数据源(dianping/meituan/xiaohongshu/gov)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E023F05" w14:textId="77777777" w:rsidR="00C6546D" w:rsidRDefault="00C6546D">
            <w:r>
              <w:t>data_source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7386D38" w14:textId="77777777" w:rsidR="00C6546D" w:rsidRDefault="00C6546D">
            <w:r>
              <w:t>VARCHAR(50)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AC2E558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1E53F4E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2BA611D" w14:textId="77777777" w:rsidR="00C6546D" w:rsidRDefault="00C6546D">
            <w:r>
              <w:t>否</w:t>
            </w:r>
          </w:p>
        </w:tc>
      </w:tr>
      <w:tr w:rsidR="00C6546D" w14:paraId="3982268F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818E5CF" w14:textId="77777777" w:rsidR="00C6546D" w:rsidRDefault="00C6546D">
            <w:r>
              <w:t>任务类型(full/incremental)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E3514D6" w14:textId="77777777" w:rsidR="00C6546D" w:rsidRDefault="00C6546D">
            <w:r>
              <w:t>task_type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56D3007" w14:textId="77777777" w:rsidR="00C6546D" w:rsidRDefault="00C6546D">
            <w:r>
              <w:t>VARCHAR(20)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8D87807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3816536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61472BA" w14:textId="77777777" w:rsidR="00C6546D" w:rsidRDefault="00C6546D">
            <w:r>
              <w:t>否</w:t>
            </w:r>
          </w:p>
        </w:tc>
      </w:tr>
      <w:tr w:rsidR="00C6546D" w14:paraId="109CDACB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10DFF62" w14:textId="77777777" w:rsidR="00C6546D" w:rsidRDefault="00C6546D">
            <w:r>
              <w:t>调度表达式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10B3EBA" w14:textId="77777777" w:rsidR="00C6546D" w:rsidRDefault="00C6546D">
            <w:r>
              <w:t>cron_expr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7721D2B" w14:textId="77777777" w:rsidR="00C6546D" w:rsidRDefault="00C6546D">
            <w:r>
              <w:t>VARCHAR(50)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FD5CBEA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7FCD348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94253FD" w14:textId="77777777" w:rsidR="00C6546D" w:rsidRDefault="00C6546D">
            <w:r>
              <w:t>否</w:t>
            </w:r>
          </w:p>
        </w:tc>
      </w:tr>
      <w:tr w:rsidR="00C6546D" w14:paraId="2BC2A251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C8254F7" w14:textId="77777777" w:rsidR="00C6546D" w:rsidRDefault="00C6546D">
            <w:r>
              <w:t>状态(pending/running/success/failed)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F0282E9" w14:textId="77777777" w:rsidR="00C6546D" w:rsidRDefault="00C6546D">
            <w:r>
              <w:t>status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E651628" w14:textId="77777777" w:rsidR="00C6546D" w:rsidRDefault="00C6546D">
            <w:r>
              <w:t>VARCHAR(20)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71003DB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C709DD6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763D3D6" w14:textId="77777777" w:rsidR="00C6546D" w:rsidRDefault="00C6546D">
            <w:r>
              <w:t>否</w:t>
            </w:r>
          </w:p>
        </w:tc>
      </w:tr>
      <w:tr w:rsidR="00C6546D" w14:paraId="367E087B" w14:textId="77777777">
        <w:trPr>
          <w:trHeight w:val="1106"/>
        </w:trPr>
        <w:tc>
          <w:tcPr>
            <w:tcW w:w="122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9D4A4" w14:textId="77777777" w:rsidR="00C6546D" w:rsidRDefault="00C6546D">
            <w:r>
              <w:t>爬虫配置JSON</w:t>
            </w:r>
            <w:r/>
            <w:r/>
            <w:r/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BF81E8" w14:textId="77777777" w:rsidR="00C6546D" w:rsidRDefault="00C6546D">
            <w:r>
              <w:t>config_json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E74B18" w14:textId="77777777" w:rsidR="00C6546D" w:rsidRDefault="00C6546D">
            <w:r>
              <w:t>JSON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3898D5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4BF74D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5B093B" w14:textId="77777777" w:rsidR="00C6546D" w:rsidRDefault="00C6546D">
            <w:r>
              <w:t>否</w:t>
            </w:r>
          </w:p>
        </w:tc>
      </w:tr>
    </w:tbl>
    <w:p w14:paraId="1C182DAE" w14:textId="77777777" w:rsidR="00C6546D" w:rsidRDefault="00C6546D">
      <w:pPr>
        <w:rPr>
          <w:rFonts w:ascii="Times New Roman" w:hAnsi="Times New Roman"/>
        </w:rPr>
      </w:pPr>
    </w:p>
    <w:p w14:paraId="669D1B44" w14:textId="77777777" w:rsidR="00C6546D" w:rsidRDefault="00C6546D">
      <w:pPr>
        <w:pStyle w:val="4"/>
      </w:pPr>
      <w:r>
        <w:t>数据清洗日志表（clean_log）——新增，字段：id、task_name（任务名）、stage（清洗阶段：load/dedup/normalize/validate/insert/hdfs/hive）、level（INFO/WARNING/ERROR）、message（日志内容）、record_count（影响记录数）、create_time（创建时间）</w:t>
      </w:r>
      <w:r/>
      <w:r/>
    </w:p>
    <w:tbl>
      <w:tblPr>
        <w:tblW w:w="4998" w:type="pct"/>
        <w:tblLook w:val="0000" w:firstRow="0" w:lastRow="0" w:firstColumn="0" w:lastColumn="0" w:noHBand="0" w:noVBand="0"/>
      </w:tblPr>
      <w:tblGrid>
        <w:gridCol w:w="2098"/>
        <w:gridCol w:w="2099"/>
        <w:gridCol w:w="1592"/>
        <w:gridCol w:w="912"/>
        <w:gridCol w:w="912"/>
        <w:gridCol w:w="912"/>
      </w:tblGrid>
      <w:tr w:rsidR="00C6546D" w14:paraId="7CFE3C60" w14:textId="77777777">
        <w:trPr>
          <w:trHeight w:val="276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BDC3E" w14:textId="77777777" w:rsidR="00C6546D" w:rsidRDefault="00C6546D">
            <w:r>
              <w:t>字段中文名</w:t>
            </w:r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CF684" w14:textId="77777777" w:rsidR="00C6546D" w:rsidRDefault="00C6546D">
            <w:r>
              <w:t>字段名</w:t>
            </w: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79DE13" w14:textId="77777777" w:rsidR="00C6546D" w:rsidRDefault="00C6546D">
            <w:r>
              <w:t>字段类型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495A9D" w14:textId="77777777" w:rsidR="00C6546D" w:rsidRDefault="00C6546D">
            <w:r>
              <w:t>不为空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61F76" w14:textId="77777777" w:rsidR="00C6546D" w:rsidRDefault="00C6546D">
            <w:r>
              <w:t>主键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91D752" w14:textId="77777777" w:rsidR="00C6546D" w:rsidRDefault="00C6546D">
            <w:r>
              <w:t>外键</w:t>
            </w:r>
          </w:p>
        </w:tc>
      </w:tr>
      <w:tr w:rsidR="00C6546D" w14:paraId="5DC8BBEB" w14:textId="77777777">
        <w:trPr>
          <w:trHeight w:val="276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05F3C0A" w14:textId="77777777" w:rsidR="00C6546D" w:rsidRDefault="00C6546D">
            <w:r>
              <w:t>报告任务ID</w:t>
            </w:r>
            <w:r/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08F2D91" w14:textId="77777777" w:rsidR="00C6546D" w:rsidRDefault="00C6546D">
            <w:r>
              <w:t>task_id</w:t>
            </w: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FD3D6AA" w14:textId="77777777" w:rsidR="00C6546D" w:rsidRDefault="00C6546D">
            <w:r>
              <w:t>INT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CDEFA11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12C54DD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CC07155" w14:textId="77777777" w:rsidR="00C6546D" w:rsidRDefault="00C6546D">
            <w:r>
              <w:t>否</w:t>
            </w:r>
          </w:p>
        </w:tc>
      </w:tr>
      <w:tr w:rsidR="00C6546D" w14:paraId="01FEE1DE" w14:textId="77777777">
        <w:trPr>
          <w:trHeight w:val="553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8DE11BD" w14:textId="77777777" w:rsidR="00C6546D" w:rsidRDefault="00C6546D">
            <w:r>
              <w:t>报告类型</w:t>
            </w:r>
            <w:r/>
            <w:r/>
            <w:r/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A5B8B06" w14:textId="77777777" w:rsidR="00C6546D" w:rsidRDefault="00C6546D">
            <w:r>
              <w:t>task_type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4F15FB0" w14:textId="77777777" w:rsidR="00C6546D" w:rsidRDefault="00C6546D">
            <w:r>
              <w:t>VARCHAR(50)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AF0BC2D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06FF0FF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17D60FF" w14:textId="77777777" w:rsidR="00C6546D" w:rsidRDefault="00C6546D">
            <w:r>
              <w:t>否</w:t>
            </w:r>
          </w:p>
        </w:tc>
      </w:tr>
      <w:tr w:rsidR="00C6546D" w14:paraId="2B4785BB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2BC336" w14:textId="77777777" w:rsidR="00C6546D" w:rsidRDefault="00C6546D">
            <w:r>
              <w:t>任务参数JSON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BECC5FC" w14:textId="77777777" w:rsidR="00C6546D" w:rsidRDefault="00C6546D">
            <w:r>
              <w:t>params_json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5743D72" w14:textId="77777777" w:rsidR="00C6546D" w:rsidRDefault="00C6546D">
            <w:r>
              <w:t>JSON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76623A5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47233B3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C365429" w14:textId="77777777" w:rsidR="00C6546D" w:rsidRDefault="00C6546D">
            <w:r>
              <w:t>否</w:t>
            </w:r>
          </w:p>
        </w:tc>
      </w:tr>
      <w:tr w:rsidR="00C6546D" w14:paraId="3339C71F" w14:textId="77777777">
        <w:trPr>
          <w:trHeight w:val="553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1E232CB" w14:textId="77777777" w:rsidR="00C6546D" w:rsidRDefault="00C6546D">
            <w:r>
              <w:t>任务状态(pending/running/done/failed)</w:t>
            </w:r>
            <w:r/>
            <w:r/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DC38A1D" w14:textId="77777777" w:rsidR="00C6546D" w:rsidRDefault="00C6546D">
            <w:r>
              <w:t>status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1963176" w14:textId="77777777" w:rsidR="00C6546D" w:rsidRDefault="00C6546D">
            <w:r>
              <w:t>VARCHAR(20)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9F434D1" w14:textId="77777777" w:rsidR="00C6546D" w:rsidRDefault="00C6546D">
            <w: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89AEB33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A3DE2FC" w14:textId="77777777" w:rsidR="00C6546D" w:rsidRDefault="00C6546D">
            <w:r>
              <w:t>否</w:t>
            </w:r>
          </w:p>
        </w:tc>
      </w:tr>
      <w:tr w:rsidR="00C6546D" w14:paraId="77B45F88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A98C78E" w14:textId="77777777" w:rsidR="00C6546D" w:rsidRDefault="00C6546D">
            <w:r>
              <w:t>生成进度(0-100)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22C5D83" w14:textId="77777777" w:rsidR="00C6546D" w:rsidRDefault="00C6546D">
            <w:r>
              <w:t>progress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C5D01" w14:textId="77777777" w:rsidR="00C6546D" w:rsidRDefault="00C6546D">
            <w:r>
              <w:t>INT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458D738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F452960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B514441" w14:textId="77777777" w:rsidR="00C6546D" w:rsidRDefault="00C6546D">
            <w:r>
              <w:t>否</w:t>
            </w:r>
          </w:p>
        </w:tc>
      </w:tr>
      <w:tr w:rsidR="00C6546D" w14:paraId="7B7FD4C7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DC1D03A" w14:textId="77777777" w:rsidR="00C6546D" w:rsidRDefault="00C6546D">
            <w:r>
              <w:t>报告文件路径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F5E2998" w14:textId="77777777" w:rsidR="00C6546D" w:rsidRDefault="00C6546D">
            <w:r>
              <w:t>file_path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A6E94F9" w14:textId="77777777" w:rsidR="00C6546D" w:rsidRDefault="00C6546D">
            <w:r>
              <w:t>VARCHAR(500)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F55C589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887F1A3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24DBE07" w14:textId="77777777" w:rsidR="00C6546D" w:rsidRDefault="00C6546D">
            <w:r>
              <w:t>否</w:t>
            </w:r>
          </w:p>
        </w:tc>
      </w:tr>
      <w:tr w:rsidR="00C6546D" w14:paraId="555CFC42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212C603" w14:textId="77777777" w:rsidR="00C6546D" w:rsidRDefault="00C6546D">
            <w:r>
              <w:t>创建用户ID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5434B43" w14:textId="77777777" w:rsidR="00C6546D" w:rsidRDefault="00C6546D">
            <w:r>
              <w:t>user_id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1AB3205" w14:textId="77777777" w:rsidR="00C6546D" w:rsidRDefault="00C6546D">
            <w:r>
              <w:t>INT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FAA93C6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DF40857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5F0E3B9" w14:textId="77777777" w:rsidR="00C6546D" w:rsidRDefault="00C6546D">
            <w:r>
              <w:t>是</w:t>
            </w:r>
          </w:p>
        </w:tc>
      </w:tr>
      <w:tr w:rsidR="00C6546D" w14:paraId="16084210" w14:textId="77777777">
        <w:trPr>
          <w:trHeight w:val="829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B4657D3" w14:textId="77777777" w:rsidR="00C6546D" w:rsidRDefault="00C6546D">
            <w:r>
              <w:t>创建时间</w:t>
            </w:r>
            <w:r/>
            <w:r/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4A4306B" w14:textId="77777777" w:rsidR="00C6546D" w:rsidRDefault="00C6546D">
            <w:r>
              <w:t>create_time</w:t>
            </w:r>
            <w:r/>
            <w:r/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9E2289A" w14:textId="77777777" w:rsidR="00C6546D" w:rsidRDefault="00C6546D">
            <w:r>
              <w:t>DATETIME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43C6A78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CCD6537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EB0F733" w14:textId="77777777" w:rsidR="00C6546D" w:rsidRDefault="00C6546D">
            <w:r>
              <w:t>否</w:t>
            </w:r>
          </w:p>
        </w:tc>
      </w:tr>
      <w:tr w:rsidR="00C6546D" w14:paraId="6D7FFF80" w14:textId="77777777">
        <w:trPr>
          <w:trHeight w:val="553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5DB0DE4" w14:textId="77777777" w:rsidR="00C6546D" w:rsidRDefault="00C6546D">
            <w:r>
              <w:t>完成时间</w:t>
            </w:r>
            <w:r/>
            <w:r/>
            <w:r/>
            <w:r/>
            <w:r/>
            <w:r/>
            <w:r/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FB0D8DE" w14:textId="77777777" w:rsidR="00C6546D" w:rsidRDefault="00C6546D">
            <w:r>
              <w:t>finish_time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E7C8BD9" w14:textId="77777777" w:rsidR="00C6546D" w:rsidRDefault="00C6546D">
            <w:r>
              <w:t>DATETIME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B0DDD73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DF5418A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4E05740" w14:textId="77777777" w:rsidR="00C6546D" w:rsidRDefault="00C6546D">
            <w:r>
              <w:t>否</w:t>
            </w:r>
          </w:p>
        </w:tc>
      </w:tr>
      <w:tr w:rsidR="00C6546D" w14:paraId="68C7EF6D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279B5C1" w14:textId="77777777" w:rsidR="00C6546D" w:rsidRDefault="00C6546D"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23E8873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4058DB9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41AEC6A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7EC8229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74A4F10" w14:textId="77777777" w:rsidR="00C6546D" w:rsidRDefault="00C6546D">
            <w:r/>
          </w:p>
        </w:tc>
      </w:tr>
      <w:tr w:rsidR="00C6546D" w14:paraId="052BDBB0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93927E6" w14:textId="77777777" w:rsidR="00C6546D" w:rsidRDefault="00C6546D"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0BC93B3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D7AF824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18E6D2C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FFF0C18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67FF020" w14:textId="77777777" w:rsidR="00C6546D" w:rsidRDefault="00C6546D">
            <w:r/>
          </w:p>
        </w:tc>
      </w:tr>
      <w:tr w:rsidR="00C6546D" w14:paraId="6DFD79C8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79D2A" w14:textId="77777777" w:rsidR="00C6546D" w:rsidRDefault="00C6546D">
            <w:r/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75573C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A05FC1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86497A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DA969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18DDAF" w14:textId="77777777" w:rsidR="00C6546D" w:rsidRDefault="00C6546D">
            <w:r/>
          </w:p>
        </w:tc>
      </w:tr>
    </w:tbl>
    <w:p w14:paraId="3035ED8F" w14:textId="77777777" w:rsidR="00C6546D" w:rsidRDefault="00C6546D">
      <w:pPr>
        <w:pStyle w:val="a0"/>
        <w:ind w:left="0"/>
        <w:rPr>
          <w:rFonts w:ascii="Times New Roman" w:hAnsi="Times New Roman"/>
        </w:rPr>
      </w:pPr>
    </w:p>
    <w:p w14:paraId="1FE76330" w14:textId="77777777" w:rsidR="00C6546D" w:rsidRDefault="00C6546D">
      <w:pPr>
        <w:pStyle w:val="4"/>
      </w:pPr>
      <w:r>
        <w:t>用户收藏表（user_favorites）</w:t>
      </w:r>
      <w:r/>
      <w:r/>
    </w:p>
    <w:tbl>
      <w:tblPr>
        <w:tblW w:w="4998" w:type="pct"/>
        <w:tblLook w:val="0000" w:firstRow="0" w:lastRow="0" w:firstColumn="0" w:lastColumn="0" w:noHBand="0" w:noVBand="0"/>
      </w:tblPr>
      <w:tblGrid>
        <w:gridCol w:w="2098"/>
        <w:gridCol w:w="2099"/>
        <w:gridCol w:w="1592"/>
        <w:gridCol w:w="912"/>
        <w:gridCol w:w="912"/>
        <w:gridCol w:w="912"/>
      </w:tblGrid>
      <w:tr w:rsidR="00C6546D" w14:paraId="7FBF1196" w14:textId="77777777">
        <w:trPr>
          <w:trHeight w:val="276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4F2EB" w14:textId="77777777" w:rsidR="00C6546D" w:rsidRDefault="00C6546D">
            <w:r>
              <w:t>字段中文名</w:t>
            </w:r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77E9FA" w14:textId="77777777" w:rsidR="00C6546D" w:rsidRDefault="00C6546D">
            <w:r>
              <w:t>字段名</w:t>
            </w: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57F608" w14:textId="77777777" w:rsidR="00C6546D" w:rsidRDefault="00C6546D">
            <w:r>
              <w:t>字段类型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6856C" w14:textId="77777777" w:rsidR="00C6546D" w:rsidRDefault="00C6546D">
            <w:r>
              <w:t>不为空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94504" w14:textId="77777777" w:rsidR="00C6546D" w:rsidRDefault="00C6546D">
            <w:r>
              <w:t>主键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9A0EA" w14:textId="77777777" w:rsidR="00C6546D" w:rsidRDefault="00C6546D">
            <w:r>
              <w:t>外键</w:t>
            </w:r>
          </w:p>
        </w:tc>
      </w:tr>
      <w:tr w:rsidR="00C6546D" w14:paraId="1D72D659" w14:textId="77777777">
        <w:trPr>
          <w:trHeight w:val="276"/>
        </w:trPr>
        <w:tc>
          <w:tcPr>
            <w:tcW w:w="122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012ACF0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用户ID</w:t>
            </w:r>
            <w:r w:rsidRPr="00C20FF3">
              <w:rPr>
                <w:highlight w:val="lightGray"/>
              </w:rPr>
            </w:r>
          </w:p>
        </w:tc>
        <w:tc>
          <w:tcPr>
            <w:tcW w:w="123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781605C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user_id</w:t>
            </w:r>
          </w:p>
        </w:tc>
        <w:tc>
          <w:tcPr>
            <w:tcW w:w="933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95A75D9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INT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E67EA2A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是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38F090C" w14:textId="77777777" w:rsidR="00C6546D" w:rsidRDefault="00C6546D">
            <w:r>
              <w:t>是(联合)</w:t>
            </w:r>
          </w:p>
        </w:tc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B0F9E" w14:textId="77777777" w:rsidR="00C6546D" w:rsidRDefault="00C6546D">
            <w:r>
              <w:t>是</w:t>
            </w:r>
          </w:p>
        </w:tc>
      </w:tr>
      <w:tr w:rsidR="00C6546D" w14:paraId="16C3ABB3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995E5C7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餐厅ID</w:t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69CF9A4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restaurant_id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F21F1C7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VARCHAR(50)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4453A08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是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ED01D79" w14:textId="77777777" w:rsidR="00C6546D" w:rsidRDefault="00C6546D">
            <w:r>
              <w:t>是(联合)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077943" w14:textId="77777777" w:rsidR="00C6546D" w:rsidRDefault="00C6546D">
            <w:r>
              <w:t>是</w:t>
            </w:r>
          </w:p>
        </w:tc>
      </w:tr>
      <w:tr w:rsidR="00C6546D" w14:paraId="0F7F958D" w14:textId="77777777">
        <w:trPr>
          <w:trHeight w:val="553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B9EB9E2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收藏时间</w:t>
            </w:r>
            <w:r w:rsidRPr="00C20FF3">
              <w:rPr>
                <w:highlight w:val="lightGray"/>
              </w:rPr>
            </w:r>
            <w:r w:rsidRPr="00C20FF3">
              <w:rPr>
                <w:highlight w:val="lightGray"/>
              </w:rPr>
            </w:r>
            <w:r w:rsidRPr="00C20FF3">
              <w:rPr>
                <w:highlight w:val="lightGray"/>
              </w:rPr>
            </w:r>
            <w:r w:rsidRPr="00C20FF3">
              <w:rPr>
                <w:highlight w:val="lightGray"/>
              </w:rPr>
            </w:r>
            <w:r w:rsidRPr="00C20FF3">
              <w:rPr>
                <w:highlight w:val="lightGray"/>
              </w:rPr>
            </w:r>
            <w:r w:rsidRPr="00C20FF3">
              <w:rPr>
                <w:highlight w:val="lightGray"/>
              </w:rPr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34DFFDC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create_time</w:t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25D7A9C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DATETIME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735646C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65A7473" w14:textId="77777777" w:rsidR="00C6546D" w:rsidRDefault="00C6546D">
            <w:r>
              <w:t>否</w:t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7324B4C" w14:textId="77777777" w:rsidR="00C6546D" w:rsidRDefault="00C6546D">
            <w:r>
              <w:t>否</w:t>
            </w:r>
          </w:p>
        </w:tc>
      </w:tr>
      <w:tr w:rsidR="00C6546D" w14:paraId="54D02914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C990E20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6BFBB8B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48A75C7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ED50233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CC22D20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04A1339" w14:textId="77777777" w:rsidR="00C6546D" w:rsidRDefault="00C6546D">
            <w:r/>
          </w:p>
        </w:tc>
      </w:tr>
      <w:tr w:rsidR="00C6546D" w14:paraId="682BDB43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C4C705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813F418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087F810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B445242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7147CA7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7FEE1DE" w14:textId="77777777" w:rsidR="00C6546D" w:rsidRDefault="00C6546D">
            <w:r/>
          </w:p>
        </w:tc>
      </w:tr>
      <w:tr w:rsidR="00C6546D" w14:paraId="5DD769A0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5877C78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9BEED58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CA43C95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3B50463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275FEC9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3BC6765" w14:textId="77777777" w:rsidR="00C6546D" w:rsidRDefault="00C6546D">
            <w:r/>
          </w:p>
        </w:tc>
      </w:tr>
      <w:tr w:rsidR="00C6546D" w14:paraId="5F99D304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BFC1A75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8FD399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5B546F0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66F1B11" w14:textId="77777777" w:rsidR="00C6546D" w:rsidRPr="00C20FF3" w:rsidRDefault="00C6546D">
            <w:pPr>
              <w:rPr>
                <w:highlight w:val="lightGray"/>
              </w:rPr>
            </w:pPr>
            <w:r w:rsidRPr="00C20FF3">
              <w:rPr>
                <w:highlight w:val="lightGray"/>
              </w:rPr>
            </w:r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F6E0ACA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BA0B702" w14:textId="77777777" w:rsidR="00C6546D" w:rsidRDefault="00C6546D">
            <w:r/>
          </w:p>
        </w:tc>
      </w:tr>
      <w:tr w:rsidR="00C6546D" w14:paraId="1EB10EE9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B413412" w14:textId="77777777" w:rsidR="00C6546D" w:rsidRDefault="00C6546D">
            <w:r/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F77546D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FEEDB27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95A1CE5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1339BD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99AB225" w14:textId="77777777" w:rsidR="00C6546D" w:rsidRDefault="00C6546D">
            <w:r/>
          </w:p>
        </w:tc>
      </w:tr>
      <w:tr w:rsidR="00C6546D" w14:paraId="46461D54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995BAF1" w14:textId="77777777" w:rsidR="00C6546D" w:rsidRDefault="00C6546D"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0316F2A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3828044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07F7AA9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5916397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5A64231" w14:textId="77777777" w:rsidR="00C6546D" w:rsidRDefault="00C6546D">
            <w:r/>
          </w:p>
        </w:tc>
      </w:tr>
      <w:tr w:rsidR="00C6546D" w14:paraId="5A7A396A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ADFFCF4" w14:textId="77777777" w:rsidR="00C6546D" w:rsidRDefault="00C6546D"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DF7E386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9E05F13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6FAC3C1C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D8AE0B4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3DB2DD6" w14:textId="77777777" w:rsidR="00C6546D" w:rsidRDefault="00C6546D">
            <w:r/>
          </w:p>
        </w:tc>
      </w:tr>
      <w:tr w:rsidR="00C6546D" w14:paraId="78822315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DF98D13" w14:textId="77777777" w:rsidR="00C6546D" w:rsidRDefault="00C6546D"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9A5C528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7894C4D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940E55D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9ABEDE3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13D1F3C9" w14:textId="77777777" w:rsidR="00C6546D" w:rsidRDefault="00C6546D">
            <w:r/>
          </w:p>
        </w:tc>
      </w:tr>
      <w:tr w:rsidR="00C6546D" w14:paraId="7FE3DBAE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388DE42" w14:textId="77777777" w:rsidR="00C6546D" w:rsidRDefault="00C6546D"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4C346BF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27DCCC6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F25BB65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592E815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FDE5807" w14:textId="77777777" w:rsidR="00C6546D" w:rsidRDefault="00C6546D">
            <w:r/>
          </w:p>
        </w:tc>
      </w:tr>
      <w:tr w:rsidR="00C6546D" w14:paraId="0ED9DE1B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6FABED" w14:textId="77777777" w:rsidR="00C6546D" w:rsidRDefault="00C6546D"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E239DE8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476D9BF5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304D534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7B740580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D0408FF" w14:textId="77777777" w:rsidR="00C6546D" w:rsidRDefault="00C6546D">
            <w:r/>
          </w:p>
        </w:tc>
      </w:tr>
      <w:tr w:rsidR="00C6546D" w14:paraId="66F1708E" w14:textId="77777777">
        <w:trPr>
          <w:trHeight w:val="276"/>
        </w:trPr>
        <w:tc>
          <w:tcPr>
            <w:tcW w:w="122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A5F84" w14:textId="77777777" w:rsidR="00C6546D" w:rsidRDefault="00C6546D">
            <w:r/>
            <w:r/>
          </w:p>
        </w:tc>
        <w:tc>
          <w:tcPr>
            <w:tcW w:w="123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9F1D27" w14:textId="77777777" w:rsidR="00C6546D" w:rsidRDefault="00C6546D">
            <w:r/>
          </w:p>
        </w:tc>
        <w:tc>
          <w:tcPr>
            <w:tcW w:w="93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2E1E9B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591E6B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096E1" w14:textId="77777777" w:rsidR="00C6546D" w:rsidRDefault="00C6546D">
            <w:r/>
          </w:p>
        </w:tc>
        <w:tc>
          <w:tcPr>
            <w:tcW w:w="53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D935CA" w14:textId="77777777" w:rsidR="00C6546D" w:rsidRDefault="00C6546D">
            <w:r/>
          </w:p>
        </w:tc>
      </w:tr>
    </w:tbl>
    <w:p w14:paraId="5777E02F" w14:textId="77777777" w:rsidR="00C6546D" w:rsidRDefault="00C6546D">
      <w:pPr>
        <w:rPr>
          <w:rFonts w:ascii="Times New Roman" w:hAnsi="Times New Roman"/>
        </w:rPr>
      </w:pPr>
    </w:p>
    <w:p w14:paraId="2CE05ACB" w14:textId="77777777" w:rsidR="00C6546D" w:rsidRDefault="00C6546D">
      <w:pPr>
        <w:pStyle w:val="3"/>
      </w:pPr>
      <w:bookmarkStart w:id="35" w:name="_Toc16589589"/>
      <w:r>
        <w:t>支持软件</w:t>
      </w:r>
      <w:bookmarkEnd w:id="35"/>
    </w:p>
    <w:p w14:paraId="3607F0EB" w14:textId="77777777" w:rsidR="00C6546D" w:rsidRDefault="00C6546D">
      <w:pPr>
        <w:pStyle w:val="a0"/>
        <w:ind w:left="0"/>
        <w:rPr>
          <w:rFonts w:ascii="Times New Roman" w:hAnsi="Times New Roman"/>
          <w:i/>
          <w:iCs/>
          <w:snapToGrid/>
        </w:rPr>
      </w:pPr>
      <w:r>
        <w:rPr>
          <w:rFonts w:ascii="Times New Roman" w:hAnsi="Times New Roman"/>
        </w:rPr>
        <w:t>MySQL Workbench 8.0 / DBeaver</w:t>
      </w:r>
    </w:p>
    <w:p w14:paraId="69B232AC" w14:textId="77777777" w:rsidR="00C6546D" w:rsidRDefault="00C6546D">
      <w:pPr>
        <w:pStyle w:val="a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MySQL Server 8.0</w:t>
      </w:r>
    </w:p>
    <w:p w14:paraId="744EDF60" w14:textId="77777777" w:rsidR="00C6546D" w:rsidRDefault="00C6546D">
      <w:pPr>
        <w:pStyle w:val="a0"/>
        <w:ind w:left="0"/>
        <w:rPr>
          <w:rFonts w:ascii="Times New Roman" w:hAnsi="Times New Roman"/>
        </w:rPr>
      </w:pPr>
    </w:p>
    <w:p w14:paraId="10DC5F7D" w14:textId="77777777" w:rsidR="00C6546D" w:rsidRDefault="00C6546D">
      <w:pPr>
        <w:pStyle w:val="2"/>
        <w:rPr>
          <w:rFonts w:ascii="Times New Roman" w:hAnsi="Times New Roman"/>
        </w:rPr>
      </w:pPr>
      <w:bookmarkStart w:id="36" w:name="_Toc13113"/>
      <w:r>
        <w:rPr>
          <w:rStyle w:val="af2"/>
          <w:rFonts w:ascii="Segoe UI" w:eastAsia="Segoe UI" w:hAnsi="Segoe UI" w:cs="Segoe UI"/>
          <w:color w:val="05073B"/>
          <w:sz w:val="22"/>
          <w:szCs w:val="22"/>
          <w:shd w:val="clear" w:color="auto" w:fill="FDFDFE"/>
        </w:rPr>
        <w:t>非结构化数据库</w:t>
      </w:r>
      <w:bookmarkEnd w:id="36"/>
    </w:p>
    <w:p w14:paraId="7147EA64" w14:textId="77777777" w:rsidR="00C6546D" w:rsidRDefault="00C6546D">
      <w:pPr>
        <w:pStyle w:val="a0"/>
      </w:pPr>
      <w:r>
        <w:t>分布式存储（可选）：系统支持将清洗后的数据集以CSV格式上传至HDFS（通过WebHDFS REST API），并通过Hive执行LOAD DATA INPATH加载为可查询的外部表，满足大数据分析场景需求。</w:t>
      </w:r>
    </w:p>
    <w:p w14:paraId="6EF7F011" w14:textId="77777777" w:rsidR="00C6546D" w:rsidRDefault="00C6546D">
      <w:pPr>
        <w:pStyle w:val="2"/>
        <w:rPr>
          <w:rFonts w:ascii="Times New Roman" w:hAnsi="Times New Roman"/>
        </w:rPr>
      </w:pPr>
      <w:bookmarkStart w:id="37" w:name="_Toc10597"/>
      <w:r>
        <w:rPr>
          <w:rStyle w:val="af2"/>
          <w:rFonts w:ascii="Segoe UI" w:hAnsi="Segoe UI" w:cs="Segoe UI" w:hint="eastAsia"/>
          <w:color w:val="05073B"/>
          <w:sz w:val="22"/>
          <w:szCs w:val="22"/>
          <w:shd w:val="clear" w:color="auto" w:fill="FDFDFE"/>
        </w:rPr>
        <w:t>列式</w:t>
      </w:r>
      <w:r>
        <w:rPr>
          <w:rStyle w:val="af2"/>
          <w:rFonts w:ascii="Segoe UI" w:eastAsia="Segoe UI" w:hAnsi="Segoe UI" w:cs="Segoe UI"/>
          <w:color w:val="05073B"/>
          <w:sz w:val="22"/>
          <w:szCs w:val="22"/>
          <w:shd w:val="clear" w:color="auto" w:fill="FDFDFE"/>
        </w:rPr>
        <w:t>数据库</w:t>
      </w:r>
      <w:bookmarkEnd w:id="37"/>
    </w:p>
    <w:p w14:paraId="38C1B230" w14:textId="77777777" w:rsidR="00C6546D" w:rsidRDefault="00C6546D">
      <w:pPr>
        <w:pStyle w:val="2"/>
        <w:rPr>
          <w:rFonts w:ascii="Times New Roman" w:hAnsi="Times New Roman"/>
        </w:rPr>
      </w:pPr>
      <w:bookmarkStart w:id="38" w:name="_Toc28525"/>
      <w:r>
        <w:rPr>
          <w:rStyle w:val="af2"/>
          <w:rFonts w:ascii="Segoe UI" w:hAnsi="Segoe UI" w:cs="Segoe UI" w:hint="eastAsia"/>
          <w:color w:val="05073B"/>
          <w:sz w:val="22"/>
          <w:szCs w:val="22"/>
          <w:shd w:val="clear" w:color="auto" w:fill="FDFDFE"/>
        </w:rPr>
        <w:t>分布式文件系统存储</w:t>
      </w:r>
      <w:bookmarkEnd w:id="38"/>
    </w:p>
    <w:p w14:paraId="79DDB892" w14:textId="77777777" w:rsidR="00C6546D" w:rsidRDefault="00C6546D">
      <w:pPr>
        <w:pStyle w:val="a0"/>
      </w:pPr>
    </w:p>
    <w:p w14:paraId="49FEB0C6" w14:textId="77777777" w:rsidR="00C6546D" w:rsidRDefault="00C6546D">
      <w:pPr>
        <w:pStyle w:val="a0"/>
      </w:pPr>
    </w:p>
    <w:p w14:paraId="4AD07FF5" w14:textId="77777777" w:rsidR="00C6546D" w:rsidRDefault="00C6546D">
      <w:pPr>
        <w:pStyle w:val="a0"/>
      </w:pPr>
    </w:p>
    <w:p w14:paraId="3BC9C6A7" w14:textId="77777777" w:rsidR="00C6546D" w:rsidRDefault="00C6546D">
      <w:pPr>
        <w:pStyle w:val="a0"/>
        <w:ind w:left="0"/>
        <w:rPr>
          <w:rFonts w:ascii="Times New Roman" w:hAnsi="Times New Roman"/>
        </w:rPr>
      </w:pPr>
    </w:p>
    <w:p w14:paraId="46D6B6AE" w14:textId="77777777" w:rsidR="00C6546D" w:rsidRDefault="00C6546D">
      <w:pPr>
        <w:pStyle w:val="10"/>
        <w:rPr>
          <w:rFonts w:ascii="Times New Roman" w:hAnsi="Times New Roman"/>
        </w:rPr>
      </w:pPr>
      <w:bookmarkStart w:id="39" w:name="_Toc14051"/>
      <w:bookmarkStart w:id="40" w:name="_Toc16589590"/>
      <w:r>
        <w:rPr>
          <w:rFonts w:ascii="Times New Roman" w:hAnsi="Times New Roman"/>
        </w:rPr>
        <w:t>结构设计</w:t>
      </w:r>
      <w:bookmarkEnd w:id="39"/>
      <w:bookmarkEnd w:id="40"/>
    </w:p>
    <w:p w14:paraId="362B0C06" w14:textId="77777777" w:rsidR="00C6546D" w:rsidRDefault="00C6546D">
      <w:pPr>
        <w:pStyle w:val="a0"/>
        <w:spacing w:line="360" w:lineRule="auto"/>
        <w:ind w:left="0"/>
        <w:rPr>
          <w:rFonts w:ascii="Times New Roman" w:hAnsi="Times New Roman"/>
        </w:rPr>
      </w:pPr>
      <w:r>
        <w:rPr>
          <w:rFonts w:hint="eastAsia"/>
          <w:color w:val="FF0000"/>
        </w:rPr>
        <w:t>本系统结构化数据存储采用MySQL 8.0，以下给出概念模型和物理模型说明。</w:t>
      </w:r>
    </w:p>
    <w:p w14:paraId="2C7921B7" w14:textId="77777777" w:rsidR="00C6546D" w:rsidRDefault="00C6546D">
      <w:pPr>
        <w:pStyle w:val="2"/>
        <w:rPr>
          <w:rFonts w:ascii="Times New Roman" w:hAnsi="Times New Roman"/>
        </w:rPr>
      </w:pPr>
      <w:bookmarkStart w:id="41" w:name="_Toc6722"/>
      <w:r>
        <w:rPr>
          <w:rStyle w:val="af2"/>
          <w:rFonts w:ascii="Segoe UI" w:hAnsi="Segoe UI" w:cs="Segoe UI" w:hint="eastAsia"/>
          <w:color w:val="05073B"/>
          <w:sz w:val="22"/>
          <w:szCs w:val="22"/>
          <w:shd w:val="clear" w:color="auto" w:fill="FDFDFE"/>
        </w:rPr>
        <w:t>结构化数据库</w:t>
      </w:r>
      <w:bookmarkEnd w:id="41"/>
    </w:p>
    <w:p w14:paraId="3E0F33A9" w14:textId="77777777" w:rsidR="00C6546D" w:rsidRDefault="00C6546D">
      <w:pPr>
        <w:rPr>
          <w:rFonts w:ascii="Times New Roman" w:hAnsi="Times New Roman"/>
          <w:i/>
          <w:iCs/>
          <w:color w:val="0000FF"/>
        </w:rPr>
      </w:pPr>
    </w:p>
    <w:p w14:paraId="683DAD7D" w14:textId="77777777" w:rsidR="00C6546D" w:rsidRDefault="00C6546D">
      <w:pPr>
        <w:ind w:firstLine="425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①．概念模型（CDM）：</w:t>
      </w:r>
      <w:r>
        <w:rPr>
          <w:rFonts w:ascii="Times New Roman" w:hAnsi="Times New Roman"/>
          <w:b/>
          <w:bCs/>
          <w:sz w:val="24"/>
        </w:rPr>
      </w:r>
    </w:p>
    <w:p w14:paraId="21357F1C" w14:textId="77777777" w:rsidR="00C6546D" w:rsidRDefault="00B57C1F">
      <w:pPr>
        <w:jc w:val="center"/>
        <w:rPr>
          <w:rFonts w:ascii="Times New Roman" w:hAnsi="Times New Roman"/>
          <w:i/>
          <w:iCs/>
          <w:color w:val="000000"/>
        </w:rPr>
      </w:pPr>
      <w:r>
        <w:rPr>
          <w:rFonts w:ascii="Times New Roman" w:hAnsi="Times New Roman"/>
        </w:rPr>
        <w:t>核心实体：餐厅（Restaurant）、评论（Review）、菜品（Dish）、用户（User）、爬虫任务（CrawlTask）、报告任务（ReportTask）。主要关系：餐厅-评论（1:N）、餐厅-菜品（1:N）、用户-收藏-餐厅（M:N）、爬虫任务-爬虫日志（1:N）。</w:t>
      </w:r>
    </w:p>
    <w:p w14:paraId="1C5A21D3" w14:textId="77777777" w:rsidR="00C6546D" w:rsidRDefault="00C6546D">
      <w:pPr>
        <w:ind w:firstLine="425"/>
        <w:rPr>
          <w:rFonts w:ascii="Times New Roman" w:hAnsi="Times New Roman"/>
          <w:b/>
          <w:bCs/>
          <w:color w:val="000000"/>
          <w:sz w:val="24"/>
        </w:rPr>
      </w:pPr>
    </w:p>
    <w:p w14:paraId="48D06E86" w14:textId="77777777" w:rsidR="00C6546D" w:rsidRDefault="00C6546D">
      <w:pPr>
        <w:ind w:firstLine="425"/>
        <w:rPr>
          <w:rFonts w:ascii="Times New Roman" w:hAnsi="Times New Roman"/>
          <w:b/>
          <w:bCs/>
          <w:color w:val="000000"/>
          <w:sz w:val="24"/>
        </w:rPr>
      </w:pPr>
      <w:r>
        <w:rPr>
          <w:rFonts w:ascii="Times New Roman" w:hAnsi="Times New Roman"/>
          <w:b/>
          <w:bCs/>
          <w:color w:val="000000"/>
          <w:sz w:val="24"/>
        </w:rPr>
        <w:t>②．物理模型（PDM）：</w:t>
      </w:r>
      <w:r>
        <w:rPr>
          <w:rFonts w:ascii="Times New Roman" w:hAnsi="Times New Roman"/>
          <w:b/>
          <w:bCs/>
          <w:color w:val="000000"/>
          <w:sz w:val="24"/>
        </w:rPr>
      </w:r>
    </w:p>
    <w:p w14:paraId="7F2CE078" w14:textId="77777777" w:rsidR="00C6546D" w:rsidRDefault="00B57C1F">
      <w:pPr>
        <w:jc w:val="center"/>
        <w:rPr>
          <w:rFonts w:ascii="Times New Roman" w:hAnsi="Times New Roman"/>
          <w:b/>
          <w:bCs/>
          <w:color w:val="000000"/>
          <w:sz w:val="24"/>
        </w:rPr>
      </w:pPr>
      <w:r>
        <w:rPr>
          <w:rFonts w:ascii="Times New Roman" w:hAnsi="Times New Roman"/>
        </w:rPr>
        <w:t>数据库名：shanghai_food，字符集：utf8mb4，排序规则：utf8mb4_unicode_ci。主键采用VARCHAR(50)存储UUID或平台原始ID，外键通过restaurant_id关联各业务表。索引策略：district、business_area、cuisine_type字段建立普通索引，(latitude, longitude)建立联合索引支持地理位置查询，review_time建立索引支持时序分析。</w:t>
      </w:r>
    </w:p>
    <w:p w14:paraId="77AC5AF8" w14:textId="77777777" w:rsidR="00C6546D" w:rsidRDefault="00C6546D">
      <w:pPr>
        <w:rPr>
          <w:rFonts w:ascii="Times New Roman" w:hAnsi="Times New Roman"/>
          <w:i/>
          <w:iCs/>
          <w:color w:val="0000FF"/>
        </w:rPr>
      </w:pPr>
    </w:p>
    <w:p w14:paraId="2A2AD435" w14:textId="77777777" w:rsidR="00C6546D" w:rsidRDefault="00C6546D">
      <w:pPr>
        <w:rPr>
          <w:rFonts w:ascii="Times New Roman" w:hAnsi="Times New Roman"/>
          <w:i/>
          <w:iCs/>
          <w:color w:val="0000FF"/>
        </w:rPr>
      </w:pPr>
    </w:p>
    <w:p w14:paraId="481BAF53" w14:textId="77777777" w:rsidR="00C6546D" w:rsidRDefault="00C6546D">
      <w:pPr>
        <w:pStyle w:val="2"/>
        <w:rPr>
          <w:rFonts w:ascii="Times New Roman" w:hAnsi="Times New Roman"/>
        </w:rPr>
      </w:pPr>
      <w:bookmarkStart w:id="42" w:name="_Toc28556"/>
      <w:r>
        <w:rPr>
          <w:rStyle w:val="af2"/>
          <w:rFonts w:ascii="Segoe UI" w:eastAsia="Segoe UI" w:hAnsi="Segoe UI" w:cs="Segoe UI"/>
          <w:color w:val="05073B"/>
          <w:sz w:val="22"/>
          <w:szCs w:val="22"/>
          <w:shd w:val="clear" w:color="auto" w:fill="FDFDFE"/>
        </w:rPr>
        <w:t>非结构化数据库</w:t>
      </w:r>
      <w:bookmarkEnd w:id="42"/>
    </w:p>
    <w:p w14:paraId="6921D439" w14:textId="77777777" w:rsidR="00C6546D" w:rsidRDefault="00C6546D">
      <w:pPr>
        <w:pStyle w:val="2"/>
        <w:rPr>
          <w:rFonts w:ascii="Times New Roman" w:hAnsi="Times New Roman"/>
        </w:rPr>
      </w:pPr>
      <w:bookmarkStart w:id="43" w:name="_Toc11118"/>
      <w:r>
        <w:rPr>
          <w:rStyle w:val="af2"/>
          <w:rFonts w:ascii="Segoe UI" w:hAnsi="Segoe UI" w:cs="Segoe UI" w:hint="eastAsia"/>
          <w:color w:val="05073B"/>
          <w:sz w:val="22"/>
          <w:szCs w:val="22"/>
          <w:shd w:val="clear" w:color="auto" w:fill="FDFDFE"/>
        </w:rPr>
        <w:t>列式</w:t>
      </w:r>
      <w:r>
        <w:rPr>
          <w:rStyle w:val="af2"/>
          <w:rFonts w:ascii="Segoe UI" w:eastAsia="Segoe UI" w:hAnsi="Segoe UI" w:cs="Segoe UI"/>
          <w:color w:val="05073B"/>
          <w:sz w:val="22"/>
          <w:szCs w:val="22"/>
          <w:shd w:val="clear" w:color="auto" w:fill="FDFDFE"/>
        </w:rPr>
        <w:t>数据库</w:t>
      </w:r>
      <w:bookmarkEnd w:id="43"/>
    </w:p>
    <w:p w14:paraId="51D77D13" w14:textId="77777777" w:rsidR="00C6546D" w:rsidRDefault="00C6546D">
      <w:pPr>
        <w:pStyle w:val="2"/>
        <w:rPr>
          <w:rFonts w:ascii="Times New Roman" w:hAnsi="Times New Roman"/>
        </w:rPr>
      </w:pPr>
      <w:bookmarkStart w:id="44" w:name="_Toc22202"/>
      <w:r>
        <w:rPr>
          <w:rStyle w:val="af2"/>
          <w:rFonts w:ascii="Segoe UI" w:hAnsi="Segoe UI" w:cs="Segoe UI" w:hint="eastAsia"/>
          <w:color w:val="05073B"/>
          <w:sz w:val="22"/>
          <w:szCs w:val="22"/>
          <w:shd w:val="clear" w:color="auto" w:fill="FDFDFE"/>
        </w:rPr>
        <w:t>分布式文件系统存储</w:t>
      </w:r>
      <w:bookmarkEnd w:id="44"/>
    </w:p>
    <w:p w14:paraId="52E63118" w14:textId="77777777" w:rsidR="00C6546D" w:rsidRDefault="00C6546D">
      <w:pPr>
        <w:rPr>
          <w:rFonts w:ascii="Times New Roman" w:hAnsi="Times New Roman"/>
          <w:i/>
          <w:iCs/>
          <w:color w:val="0000FF"/>
        </w:rPr>
      </w:pPr>
    </w:p>
    <w:p w14:paraId="63F654D6" w14:textId="77777777" w:rsidR="00C6546D" w:rsidRDefault="00C6546D">
      <w:pPr>
        <w:pStyle w:val="10"/>
        <w:rPr>
          <w:rFonts w:ascii="Times New Roman" w:hAnsi="Times New Roman"/>
        </w:rPr>
      </w:pPr>
      <w:bookmarkStart w:id="45" w:name="_Toc16589591"/>
      <w:bookmarkStart w:id="46" w:name="_Toc16747"/>
      <w:r>
        <w:rPr>
          <w:rFonts w:ascii="Times New Roman" w:hAnsi="Times New Roman"/>
        </w:rPr>
        <w:t>运用设计</w:t>
      </w:r>
      <w:bookmarkEnd w:id="45"/>
      <w:r>
        <w:rPr>
          <w:rFonts w:ascii="Times New Roman" w:hAnsi="Times New Roman" w:hint="eastAsia"/>
        </w:rPr>
        <w:t>（可选）</w:t>
      </w:r>
      <w:bookmarkEnd w:id="46"/>
    </w:p>
    <w:p w14:paraId="7C217DE4" w14:textId="77777777" w:rsidR="00C6546D" w:rsidRDefault="00C6546D">
      <w:pPr>
        <w:pStyle w:val="2"/>
        <w:rPr>
          <w:rFonts w:ascii="Times New Roman" w:hAnsi="Times New Roman"/>
        </w:rPr>
      </w:pPr>
      <w:bookmarkStart w:id="47" w:name="_Toc16589592"/>
      <w:bookmarkStart w:id="48" w:name="_Toc24392"/>
      <w:r>
        <w:rPr>
          <w:rFonts w:ascii="Times New Roman" w:hAnsi="Times New Roman"/>
        </w:rPr>
        <w:t>数据字典设计</w:t>
      </w:r>
      <w:bookmarkEnd w:id="47"/>
      <w:bookmarkEnd w:id="48"/>
    </w:p>
    <w:p w14:paraId="2BE7801A" w14:textId="77777777" w:rsidR="00C6546D" w:rsidRDefault="00C6546D">
      <w:pPr>
        <w:ind w:firstLine="425"/>
        <w:rPr>
          <w:rFonts w:ascii="Times New Roman" w:hAnsi="Times New Roman"/>
          <w:b/>
          <w:bCs/>
          <w:i/>
          <w:iCs/>
        </w:rPr>
      </w:pPr>
    </w:p>
    <w:p w14:paraId="6B2A2B0D" w14:textId="77777777" w:rsidR="00C6546D" w:rsidRDefault="00C6546D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数据字典（DD）：包括数据流、数据文件和数据项，覆盖本系统所有核心业务数据。</w:t>
      </w:r>
      <w:r>
        <w:rPr>
          <w:rFonts w:ascii="Times New Roman" w:hAnsi="Times New Roman"/>
          <w:b/>
          <w:bCs/>
          <w:sz w:val="24"/>
        </w:rPr>
      </w:r>
      <w:r>
        <w:rPr>
          <w:rFonts w:ascii="Times New Roman" w:hAnsi="Times New Roman"/>
          <w:b/>
          <w:bCs/>
          <w:sz w:val="24"/>
        </w:rPr>
      </w:r>
    </w:p>
    <w:p w14:paraId="4BC2881C" w14:textId="77777777" w:rsidR="00C6546D" w:rsidRDefault="00C6546D">
      <w:pPr>
        <w:pStyle w:val="ab"/>
        <w:tabs>
          <w:tab w:val="clear" w:pos="4320"/>
          <w:tab w:val="clear" w:pos="8640"/>
        </w:tabs>
        <w:rPr>
          <w:rFonts w:ascii="Times New Roman" w:hAnsi="Times New Roman"/>
          <w:b/>
          <w:bCs/>
        </w:rPr>
      </w:pPr>
    </w:p>
    <w:p w14:paraId="00EC73B7" w14:textId="77777777" w:rsidR="00C6546D" w:rsidRDefault="00C6546D">
      <w:pPr>
        <w:numPr>
          <w:ilvl w:val="0"/>
          <w:numId w:val="2"/>
        </w:numPr>
        <w:tabs>
          <w:tab w:val="left" w:pos="360"/>
        </w:tabs>
        <w:rPr>
          <w:rFonts w:ascii="Times New Roman" w:hAnsi="Times New Roman"/>
          <w:b/>
          <w:bCs/>
          <w:sz w:val="21"/>
        </w:rPr>
      </w:pPr>
      <w:r>
        <w:rPr>
          <w:rFonts w:ascii="Times New Roman" w:hAnsi="Times New Roman"/>
          <w:b/>
          <w:bCs/>
          <w:sz w:val="21"/>
        </w:rPr>
        <w:t>数据流和数据文件</w:t>
      </w:r>
    </w:p>
    <w:p w14:paraId="0A1FE948" w14:textId="77777777" w:rsidR="00C6546D" w:rsidRDefault="00C6546D">
      <w:pPr>
        <w:snapToGrid w:val="0"/>
        <w:rPr>
          <w:rFonts w:ascii="Times New Roman" w:hAnsi="Times New Roman"/>
          <w:b/>
          <w:bCs/>
          <w:snapToGrid/>
        </w:rPr>
      </w:pPr>
      <w:r>
        <w:rPr>
          <w:rFonts w:ascii="Times New Roman" w:hAnsi="Times New Roman"/>
          <w:b/>
          <w:bCs/>
          <w:snapToGrid/>
        </w:rPr>
        <w:t>菜系类型=菜系编码+菜系名称+菜系备注（参见config/dictionaries/cuisine_dict.py）</w:t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</w:p>
    <w:p w14:paraId="054532AC" w14:textId="77777777" w:rsidR="00C6546D" w:rsidRDefault="00C6546D">
      <w:pPr>
        <w:snapToGrid w:val="0"/>
        <w:rPr>
          <w:rFonts w:ascii="Times New Roman" w:hAnsi="Times New Roman"/>
          <w:b/>
          <w:bCs/>
          <w:snapToGrid/>
        </w:rPr>
      </w:pPr>
      <w:r>
        <w:rPr>
          <w:rFonts w:ascii="Times New Roman" w:hAnsi="Times New Roman"/>
          <w:b/>
          <w:bCs/>
          <w:snapToGrid/>
        </w:rPr>
        <w:t>行政区字典=区域编码+区域名称+商圈列表+区域备注（参见config/dictionaries/area_dict.py）</w:t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  <w:r>
        <w:rPr>
          <w:rFonts w:ascii="Times New Roman" w:hAnsi="Times New Roman"/>
          <w:b/>
          <w:bCs/>
          <w:snapToGrid/>
        </w:rPr>
      </w:r>
    </w:p>
    <w:p w14:paraId="4AB5A259" w14:textId="77777777" w:rsidR="00C6546D" w:rsidRDefault="00C6546D">
      <w:pPr>
        <w:snapToGrid w:val="0"/>
        <w:rPr>
          <w:rFonts w:ascii="Times New Roman" w:hAnsi="Times New Roman"/>
          <w:b/>
          <w:bCs/>
        </w:rPr>
      </w:pPr>
    </w:p>
    <w:p w14:paraId="352218D2" w14:textId="77777777" w:rsidR="00C6546D" w:rsidRDefault="00C6546D">
      <w:pPr>
        <w:pStyle w:val="TableRow"/>
        <w:snapToGrid w:val="0"/>
        <w:spacing w:before="0" w:after="0"/>
        <w:rPr>
          <w:rFonts w:ascii="Times New Roman" w:hAnsi="Times New Roman"/>
          <w:bCs/>
          <w:sz w:val="21"/>
        </w:rPr>
      </w:pPr>
      <w:r>
        <w:rPr>
          <w:rFonts w:ascii="Times New Roman" w:hAnsi="Times New Roman"/>
          <w:bCs/>
          <w:sz w:val="21"/>
        </w:rPr>
        <w:t xml:space="preserve">② </w:t>
      </w:r>
      <w:r>
        <w:rPr>
          <w:rFonts w:ascii="Times New Roman" w:hAnsi="Times New Roman"/>
          <w:bCs/>
          <w:sz w:val="21"/>
        </w:rPr>
        <w:t>数据项</w:t>
      </w:r>
      <w:r>
        <w:rPr>
          <w:rFonts w:ascii="Times New Roman" w:hAnsi="Times New Roman"/>
          <w:bCs/>
          <w:sz w:val="21"/>
        </w:rPr>
        <w:t>:</w:t>
      </w:r>
    </w:p>
    <w:p w14:paraId="781F0268" w14:textId="77777777" w:rsidR="00C6546D" w:rsidRDefault="00C6546D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</w:t>
      </w:r>
      <w:r>
        <w:rPr>
          <w:rFonts w:ascii="Times New Roman" w:hAnsi="Times New Roman"/>
          <w:b/>
          <w:bCs/>
        </w:rPr>
        <w:t>．数据类型</w:t>
      </w:r>
      <w:r>
        <w:rPr>
          <w:rFonts w:ascii="Times New Roman" w:hAnsi="Times New Roman"/>
          <w:b/>
          <w:bCs/>
        </w:rPr>
        <w:t xml:space="preserve"> </w:t>
      </w:r>
    </w:p>
    <w:p w14:paraId="58AC52FB" w14:textId="77777777" w:rsidR="00C6546D" w:rsidRDefault="00C6546D">
      <w:pPr>
        <w:pStyle w:val="2"/>
        <w:rPr>
          <w:rFonts w:ascii="Times New Roman" w:hAnsi="Times New Roman"/>
          <w:iCs/>
          <w:color w:val="000000"/>
        </w:rPr>
      </w:pPr>
      <w:bookmarkStart w:id="49" w:name="_Toc16594"/>
      <w:bookmarkStart w:id="50" w:name="_Toc16589593"/>
      <w:r>
        <w:rPr>
          <w:rFonts w:ascii="Times New Roman" w:hAnsi="Times New Roman"/>
          <w:snapToGrid/>
          <w:color w:val="000000"/>
        </w:rPr>
        <w:t>数据字典备注</w:t>
      </w:r>
      <w:r>
        <w:rPr>
          <w:rFonts w:ascii="Times New Roman" w:hAnsi="Times New Roman"/>
          <w:color w:val="000000"/>
        </w:rPr>
        <w:t>安全保密设计</w:t>
      </w:r>
      <w:bookmarkEnd w:id="49"/>
      <w:bookmarkEnd w:id="50"/>
    </w:p>
    <w:p w14:paraId="65F8431E" w14:textId="77777777" w:rsidR="00C6546D" w:rsidRDefault="00C6546D">
      <w:pPr>
        <w:ind w:firstLineChars="100" w:firstLine="200"/>
        <w:rPr>
          <w:rFonts w:ascii="Times New Roman" w:hAnsi="Times New Roman"/>
        </w:rPr>
      </w:pPr>
      <w:r>
        <w:rPr>
          <w:rFonts w:ascii="Times New Roman" w:hAnsi="Times New Roman"/>
        </w:rPr>
        <w:t>本系统的数据通过RBAC角色授权进行访问和操作，采用JWT（24小时有效期）进行身份认证，密码使用BCrypt哈希存储，只有具有相应权限的用户才能进行相应的操作。</w:t>
      </w:r>
    </w:p>
    <w:p w14:paraId="0033D13C" w14:textId="77777777" w:rsidR="00C6546D" w:rsidRDefault="00C6546D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．普通用户（user），可以进行如下操作：搜索餐厅、查看分析图表、使用ML评分预测、下载PDF报告、查看清洗日志等。</w:t>
      </w:r>
    </w:p>
    <w:p w14:paraId="5EEE9D86" w14:textId="77777777" w:rsidR="00C6546D" w:rsidRDefault="00C6546D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．</w:t>
      </w:r>
    </w:p>
    <w:p w14:paraId="031DF666" w14:textId="77777777" w:rsidR="00C6546D" w:rsidRDefault="00C6546D">
      <w:pPr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．平台管理员（admin），可以进行如下操作：用户管理、数据导入（MySQL/HDFS/Hive）、查看数据清洗日志、下载分析报告、管理爬虫任务等全部操作。</w:t>
      </w:r>
    </w:p>
    <w:sectPr w:rsidR="00C6546D">
      <w:footerReference w:type="default" r:id="rId15"/>
      <w:footerReference w:type="first" r:id="rId16"/>
      <w:pgSz w:w="11906" w:h="16838"/>
      <w:pgMar w:top="1440" w:right="1797" w:bottom="1440" w:left="1797" w:header="851" w:footer="680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3E266" w14:textId="77777777" w:rsidR="00C20FF3" w:rsidRDefault="00C20FF3">
      <w:pPr>
        <w:spacing w:line="240" w:lineRule="auto"/>
      </w:pPr>
      <w:r>
        <w:separator/>
      </w:r>
    </w:p>
  </w:endnote>
  <w:endnote w:type="continuationSeparator" w:id="0">
    <w:p w14:paraId="2334142B" w14:textId="77777777" w:rsidR="00C20FF3" w:rsidRDefault="00C20F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3DF08" w14:textId="77777777" w:rsidR="00C6546D" w:rsidRDefault="00C6546D">
    <w:pPr>
      <w:pStyle w:val="aa"/>
    </w:pPr>
    <w:r>
      <w:rPr>
        <w:rFonts w:hint="eastAsia"/>
      </w:rPr>
      <w:t>Add：四川成都市</w:t>
    </w:r>
    <w:r>
      <w:rPr>
        <w:rFonts w:eastAsia="宋体" w:hint="eastAsia"/>
      </w:rPr>
      <w:t>郫都区大禹东路</w:t>
    </w:r>
    <w:r>
      <w:rPr>
        <w:rFonts w:eastAsia="宋体" w:hint="eastAsia"/>
      </w:rPr>
      <w:t>66</w:t>
    </w:r>
    <w:r>
      <w:rPr>
        <w:rFonts w:eastAsia="宋体" w:hint="eastAsia"/>
      </w:rPr>
      <w:t>号菁蓉镇创新创业</w:t>
    </w:r>
    <w:r>
      <w:rPr>
        <w:rFonts w:eastAsia="宋体" w:hint="eastAsia"/>
      </w:rPr>
      <w:t>5</w:t>
    </w:r>
    <w:r>
      <w:rPr>
        <w:rFonts w:eastAsia="宋体" w:hint="eastAsia"/>
      </w:rPr>
      <w:t>区</w:t>
    </w:r>
    <w:r>
      <w:rPr>
        <w:rFonts w:eastAsia="宋体" w:hint="eastAsia"/>
      </w:rPr>
      <w:t>3</w:t>
    </w:r>
    <w:r>
      <w:rPr>
        <w:rFonts w:eastAsia="宋体" w:hint="eastAsia"/>
      </w:rPr>
      <w:t>栋</w:t>
    </w:r>
    <w:r>
      <w:rPr>
        <w:rFonts w:hint="eastAsia"/>
      </w:rPr>
      <w:t xml:space="preserve">   Tel: 028-82960160  第</w:t>
    </w: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</w:rPr>
      <w:t>12</w:t>
    </w:r>
    <w:r>
      <w:rPr>
        <w:rStyle w:val="af3"/>
      </w:rPr>
      <w:fldChar w:fldCharType="end"/>
    </w:r>
    <w:r>
      <w:rPr>
        <w:rFonts w:hint="eastAsia"/>
      </w:rPr>
      <w:t>页  共</w:t>
    </w:r>
    <w:r>
      <w:rPr>
        <w:rStyle w:val="af3"/>
        <w:rFonts w:eastAsia="宋体" w:hint="eastAsia"/>
      </w:rPr>
      <w:t>15</w:t>
    </w:r>
    <w:r>
      <w:rPr>
        <w:rFonts w:hint="eastAsia"/>
      </w:rPr>
      <w:t>页</w:t>
    </w:r>
  </w:p>
  <w:p w14:paraId="7BC02B17" w14:textId="77777777" w:rsidR="00C6546D" w:rsidRDefault="00C6546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6E703" w14:textId="77777777" w:rsidR="00C6546D" w:rsidRDefault="00C6546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07E36" w14:textId="77777777" w:rsidR="00C6546D" w:rsidRDefault="00C6546D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C58AF" w14:textId="77777777" w:rsidR="00C6546D" w:rsidRDefault="00C6546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5AF0B" w14:textId="77777777" w:rsidR="00C6546D" w:rsidRDefault="00C20FF3">
    <w:pPr>
      <w:pStyle w:val="aa"/>
    </w:pPr>
    <w:r>
      <w:pict w14:anchorId="13ED1B9F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7" type="#_x0000_t202" style="position:absolute;margin-left:0;margin-top:0;width:2in;height:2in;z-index:1;mso-wrap-style:none;mso-position-horizontal:left;mso-position-horizontal-relative:margin" filled="f" stroked="f">
          <v:fill o:detectmouseclick="t"/>
          <v:textbox style="mso-fit-shape-to-text:t" inset="0,0,0,0">
            <w:txbxContent>
              <w:p w14:paraId="0A4966A6" w14:textId="77777777" w:rsidR="00C6546D" w:rsidRDefault="00C6546D">
                <w:pPr>
                  <w:pStyle w:val="aa"/>
                </w:pPr>
                <w:r>
                  <w:rPr>
                    <w:rFonts w:hint="eastAsia"/>
                  </w:rPr>
                  <w:t>Add：四川成都市</w:t>
                </w:r>
                <w:r>
                  <w:rPr>
                    <w:rFonts w:eastAsia="宋体" w:hint="eastAsia"/>
                  </w:rPr>
                  <w:t>郫都区大禹东路</w:t>
                </w:r>
                <w:r>
                  <w:rPr>
                    <w:rFonts w:eastAsia="宋体" w:hint="eastAsia"/>
                  </w:rPr>
                  <w:t>66</w:t>
                </w:r>
                <w:r>
                  <w:rPr>
                    <w:rFonts w:eastAsia="宋体" w:hint="eastAsia"/>
                  </w:rPr>
                  <w:t>号菁蓉镇创新创业</w:t>
                </w:r>
                <w:r>
                  <w:rPr>
                    <w:rFonts w:eastAsia="宋体" w:hint="eastAsia"/>
                  </w:rPr>
                  <w:t>5</w:t>
                </w:r>
                <w:r>
                  <w:rPr>
                    <w:rFonts w:eastAsia="宋体" w:hint="eastAsia"/>
                  </w:rPr>
                  <w:t>区</w:t>
                </w:r>
                <w:r>
                  <w:rPr>
                    <w:rFonts w:eastAsia="宋体" w:hint="eastAsia"/>
                  </w:rPr>
                  <w:t>3</w:t>
                </w:r>
                <w:r>
                  <w:rPr>
                    <w:rFonts w:eastAsia="宋体" w:hint="eastAsia"/>
                  </w:rPr>
                  <w:t>栋</w:t>
                </w:r>
                <w:r>
                  <w:rPr>
                    <w:rFonts w:hint="eastAsia"/>
                  </w:rPr>
                  <w:t xml:space="preserve">   Tel: 028-82960160  第</w:t>
                </w:r>
                <w:r>
                  <w:rPr>
                    <w:rStyle w:val="af3"/>
                  </w:rPr>
                  <w:fldChar w:fldCharType="begin"/>
                </w:r>
                <w:r>
                  <w:rPr>
                    <w:rStyle w:val="af3"/>
                  </w:rPr>
                  <w:instrText xml:space="preserve"> PAGE </w:instrText>
                </w:r>
                <w:r>
                  <w:rPr>
                    <w:rStyle w:val="af3"/>
                  </w:rPr>
                  <w:fldChar w:fldCharType="separate"/>
                </w:r>
                <w:r>
                  <w:rPr>
                    <w:rStyle w:val="af3"/>
                  </w:rPr>
                  <w:t>12</w:t>
                </w:r>
                <w:r>
                  <w:rPr>
                    <w:rStyle w:val="af3"/>
                  </w:rPr>
                  <w:fldChar w:fldCharType="end"/>
                </w:r>
                <w:r>
                  <w:rPr>
                    <w:rFonts w:hint="eastAsia"/>
                  </w:rPr>
                  <w:t>页  共</w:t>
                </w:r>
                <w:r>
                  <w:rPr>
                    <w:rStyle w:val="af3"/>
                    <w:rFonts w:eastAsia="宋体" w:hint="eastAsia"/>
                  </w:rPr>
                  <w:t>5</w:t>
                </w:r>
                <w:r>
                  <w:rPr>
                    <w:rFonts w:hint="eastAsia"/>
                  </w:rPr>
                  <w:t>页</w:t>
                </w:r>
              </w:p>
            </w:txbxContent>
          </v:textbox>
          <w10:wrap anchorx="margin"/>
        </v:shape>
      </w:pict>
    </w:r>
  </w:p>
  <w:p w14:paraId="1269019B" w14:textId="77777777" w:rsidR="00C6546D" w:rsidRDefault="00C6546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3320C" w14:textId="77777777" w:rsidR="00C6546D" w:rsidRDefault="00C6546D">
    <w:pPr>
      <w:pStyle w:val="aa"/>
    </w:pPr>
    <w:r>
      <w:rPr>
        <w:rFonts w:hint="eastAsia"/>
      </w:rPr>
      <w:t>Add：四川成都市</w:t>
    </w:r>
    <w:r>
      <w:rPr>
        <w:rFonts w:eastAsia="宋体" w:hint="eastAsia"/>
      </w:rPr>
      <w:t>郫都区大禹东路</w:t>
    </w:r>
    <w:r>
      <w:rPr>
        <w:rFonts w:eastAsia="宋体" w:hint="eastAsia"/>
      </w:rPr>
      <w:t>66</w:t>
    </w:r>
    <w:r>
      <w:rPr>
        <w:rFonts w:eastAsia="宋体" w:hint="eastAsia"/>
      </w:rPr>
      <w:t>号菁蓉镇创新创业</w:t>
    </w:r>
    <w:r>
      <w:rPr>
        <w:rFonts w:eastAsia="宋体" w:hint="eastAsia"/>
      </w:rPr>
      <w:t>5</w:t>
    </w:r>
    <w:r>
      <w:rPr>
        <w:rFonts w:eastAsia="宋体" w:hint="eastAsia"/>
      </w:rPr>
      <w:t>区</w:t>
    </w:r>
    <w:r>
      <w:rPr>
        <w:rFonts w:eastAsia="宋体" w:hint="eastAsia"/>
      </w:rPr>
      <w:t>3</w:t>
    </w:r>
    <w:r>
      <w:rPr>
        <w:rFonts w:eastAsia="宋体" w:hint="eastAsia"/>
      </w:rPr>
      <w:t>栋</w:t>
    </w:r>
    <w:r>
      <w:rPr>
        <w:rFonts w:hint="eastAsia"/>
      </w:rPr>
      <w:t xml:space="preserve">  Tel: 028-82960160 第</w:t>
    </w: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</w:rPr>
      <w:t>12</w:t>
    </w:r>
    <w:r>
      <w:rPr>
        <w:rStyle w:val="af3"/>
      </w:rPr>
      <w:fldChar w:fldCharType="end"/>
    </w:r>
    <w:r>
      <w:rPr>
        <w:rFonts w:hint="eastAsia"/>
      </w:rPr>
      <w:t>页  共</w:t>
    </w:r>
    <w:r>
      <w:rPr>
        <w:rStyle w:val="af3"/>
        <w:rFonts w:eastAsia="宋体" w:hint="eastAsia"/>
      </w:rPr>
      <w:t>5</w:t>
    </w:r>
    <w:r>
      <w:rPr>
        <w:rFonts w:hint="eastAsia"/>
      </w:rPr>
      <w:t>页</w:t>
    </w:r>
  </w:p>
  <w:p w14:paraId="60C3BB24" w14:textId="77777777" w:rsidR="00C6546D" w:rsidRDefault="00C6546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8D719" w14:textId="77777777" w:rsidR="00C20FF3" w:rsidRDefault="00C20FF3">
      <w:pPr>
        <w:spacing w:line="240" w:lineRule="auto"/>
      </w:pPr>
      <w:r>
        <w:separator/>
      </w:r>
    </w:p>
  </w:footnote>
  <w:footnote w:type="continuationSeparator" w:id="0">
    <w:p w14:paraId="3B77F2FD" w14:textId="77777777" w:rsidR="00C20FF3" w:rsidRDefault="00C20F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261"/>
      <w:gridCol w:w="4261"/>
    </w:tblGrid>
    <w:tr w:rsidR="00C6546D" w14:paraId="29842026" w14:textId="77777777">
      <w:tc>
        <w:tcPr>
          <w:tcW w:w="4261" w:type="dxa"/>
        </w:tcPr>
        <w:p w14:paraId="2E7A563C" w14:textId="77777777" w:rsidR="00C6546D" w:rsidRDefault="00C20FF3">
          <w:pPr>
            <w:pStyle w:val="ab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C6546D">
            <w:rPr>
              <w:rFonts w:hint="eastAsia"/>
            </w:rPr>
            <w:t>数据库设计说明书</w:t>
          </w:r>
          <w:r>
            <w:fldChar w:fldCharType="end"/>
          </w:r>
        </w:p>
      </w:tc>
      <w:tc>
        <w:tcPr>
          <w:tcW w:w="4261" w:type="dxa"/>
        </w:tcPr>
        <w:p w14:paraId="264B157D" w14:textId="77777777" w:rsidR="00C6546D" w:rsidRDefault="00C6546D">
          <w:pPr>
            <w:pStyle w:val="ab"/>
            <w:jc w:val="right"/>
          </w:pPr>
          <w:r>
            <w:rPr>
              <w:rFonts w:hint="eastAsia"/>
            </w:rPr>
            <w:t>《虚拟仿真实训教学管理及资源共享云平台》</w:t>
          </w:r>
        </w:p>
      </w:tc>
    </w:tr>
  </w:tbl>
  <w:p w14:paraId="4CD20D13" w14:textId="77777777" w:rsidR="00C6546D" w:rsidRDefault="00C654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7062C0E"/>
    <w:multiLevelType w:val="multilevel"/>
    <w:tmpl w:val="07062C0E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E166706"/>
    <w:multiLevelType w:val="multilevel"/>
    <w:tmpl w:val="4E166706"/>
    <w:lvl w:ilvl="0">
      <w:start w:val="1"/>
      <w:numFmt w:val="decimalEnclosedCircle"/>
      <w:lvlText w:val="%1"/>
      <w:lvlJc w:val="left"/>
      <w:pPr>
        <w:ind w:left="6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40" w:hanging="420"/>
      </w:pPr>
    </w:lvl>
    <w:lvl w:ilvl="2">
      <w:start w:val="1"/>
      <w:numFmt w:val="lowerRoman"/>
      <w:lvlText w:val="%3."/>
      <w:lvlJc w:val="right"/>
      <w:pPr>
        <w:ind w:left="1560" w:hanging="420"/>
      </w:pPr>
    </w:lvl>
    <w:lvl w:ilvl="3">
      <w:start w:val="1"/>
      <w:numFmt w:val="decimal"/>
      <w:lvlText w:val="%4."/>
      <w:lvlJc w:val="left"/>
      <w:pPr>
        <w:ind w:left="1980" w:hanging="420"/>
      </w:pPr>
    </w:lvl>
    <w:lvl w:ilvl="4">
      <w:start w:val="1"/>
      <w:numFmt w:val="lowerLetter"/>
      <w:lvlText w:val="%5)"/>
      <w:lvlJc w:val="left"/>
      <w:pPr>
        <w:ind w:left="2400" w:hanging="420"/>
      </w:pPr>
    </w:lvl>
    <w:lvl w:ilvl="5">
      <w:start w:val="1"/>
      <w:numFmt w:val="lowerRoman"/>
      <w:lvlText w:val="%6."/>
      <w:lvlJc w:val="right"/>
      <w:pPr>
        <w:ind w:left="2820" w:hanging="420"/>
      </w:pPr>
    </w:lvl>
    <w:lvl w:ilvl="6">
      <w:start w:val="1"/>
      <w:numFmt w:val="decimal"/>
      <w:lvlText w:val="%7."/>
      <w:lvlJc w:val="left"/>
      <w:pPr>
        <w:ind w:left="3240" w:hanging="420"/>
      </w:pPr>
    </w:lvl>
    <w:lvl w:ilvl="7">
      <w:start w:val="1"/>
      <w:numFmt w:val="lowerLetter"/>
      <w:lvlText w:val="%8)"/>
      <w:lvlJc w:val="left"/>
      <w:pPr>
        <w:ind w:left="3660" w:hanging="420"/>
      </w:pPr>
    </w:lvl>
    <w:lvl w:ilvl="8">
      <w:start w:val="1"/>
      <w:numFmt w:val="lowerRoman"/>
      <w:lvlText w:val="%9."/>
      <w:lvlJc w:val="right"/>
      <w:pPr>
        <w:ind w:left="4080" w:hanging="420"/>
      </w:pPr>
    </w:lvl>
  </w:abstractNum>
  <w:num w:numId="1" w16cid:durableId="497577280">
    <w:abstractNumId w:val="0"/>
  </w:num>
  <w:num w:numId="2" w16cid:durableId="149951644">
    <w:abstractNumId w:val="1"/>
  </w:num>
  <w:num w:numId="3" w16cid:durableId="1437093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20"/>
  <w:drawingGridVerticalSpacing w:val="163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hmYTM1MWE1ZmFhODlhYTYzNGM1ZjUyZDg5ZGU5MWIifQ=="/>
  </w:docVars>
  <w:rsids>
    <w:rsidRoot w:val="00181A36"/>
    <w:rsid w:val="0001349D"/>
    <w:rsid w:val="000202BB"/>
    <w:rsid w:val="00022375"/>
    <w:rsid w:val="0003134B"/>
    <w:rsid w:val="00043F19"/>
    <w:rsid w:val="00050C3E"/>
    <w:rsid w:val="000531A8"/>
    <w:rsid w:val="000548C0"/>
    <w:rsid w:val="00061387"/>
    <w:rsid w:val="000627AE"/>
    <w:rsid w:val="00063BAC"/>
    <w:rsid w:val="000733D2"/>
    <w:rsid w:val="00076AF9"/>
    <w:rsid w:val="0008596D"/>
    <w:rsid w:val="00093768"/>
    <w:rsid w:val="000A3EB7"/>
    <w:rsid w:val="000A73A6"/>
    <w:rsid w:val="000C6F4E"/>
    <w:rsid w:val="000D4241"/>
    <w:rsid w:val="000D61AF"/>
    <w:rsid w:val="000E0311"/>
    <w:rsid w:val="000E0A78"/>
    <w:rsid w:val="000E2797"/>
    <w:rsid w:val="000E3A15"/>
    <w:rsid w:val="000F1380"/>
    <w:rsid w:val="000F2CAA"/>
    <w:rsid w:val="000F4643"/>
    <w:rsid w:val="0011057A"/>
    <w:rsid w:val="00111D41"/>
    <w:rsid w:val="0011301E"/>
    <w:rsid w:val="00132CD6"/>
    <w:rsid w:val="00142D0A"/>
    <w:rsid w:val="00146CE0"/>
    <w:rsid w:val="001565A8"/>
    <w:rsid w:val="00156795"/>
    <w:rsid w:val="00181A36"/>
    <w:rsid w:val="001828AC"/>
    <w:rsid w:val="00187F3C"/>
    <w:rsid w:val="00190C60"/>
    <w:rsid w:val="001979D3"/>
    <w:rsid w:val="00197DB6"/>
    <w:rsid w:val="001A12D4"/>
    <w:rsid w:val="001A30A7"/>
    <w:rsid w:val="001A3D8E"/>
    <w:rsid w:val="001B5B60"/>
    <w:rsid w:val="001B7EF3"/>
    <w:rsid w:val="001C59C6"/>
    <w:rsid w:val="001E406F"/>
    <w:rsid w:val="001E7FF1"/>
    <w:rsid w:val="00210AAD"/>
    <w:rsid w:val="00210CC8"/>
    <w:rsid w:val="00212018"/>
    <w:rsid w:val="002178B8"/>
    <w:rsid w:val="00220D1C"/>
    <w:rsid w:val="0023717B"/>
    <w:rsid w:val="00241AC4"/>
    <w:rsid w:val="002450EC"/>
    <w:rsid w:val="00252F7D"/>
    <w:rsid w:val="00264DC2"/>
    <w:rsid w:val="00271048"/>
    <w:rsid w:val="00276E2E"/>
    <w:rsid w:val="0028340E"/>
    <w:rsid w:val="0028404D"/>
    <w:rsid w:val="002919DE"/>
    <w:rsid w:val="0029604F"/>
    <w:rsid w:val="002B44C2"/>
    <w:rsid w:val="002C4449"/>
    <w:rsid w:val="002D5B86"/>
    <w:rsid w:val="002E6107"/>
    <w:rsid w:val="002E651B"/>
    <w:rsid w:val="0030448E"/>
    <w:rsid w:val="003069CB"/>
    <w:rsid w:val="00307B7E"/>
    <w:rsid w:val="0031047A"/>
    <w:rsid w:val="00311810"/>
    <w:rsid w:val="003169B6"/>
    <w:rsid w:val="003223A3"/>
    <w:rsid w:val="00323C3E"/>
    <w:rsid w:val="003250F2"/>
    <w:rsid w:val="003307E3"/>
    <w:rsid w:val="0033550F"/>
    <w:rsid w:val="00351127"/>
    <w:rsid w:val="00351A85"/>
    <w:rsid w:val="00353994"/>
    <w:rsid w:val="0036319D"/>
    <w:rsid w:val="00382017"/>
    <w:rsid w:val="003848C3"/>
    <w:rsid w:val="003863FB"/>
    <w:rsid w:val="00393184"/>
    <w:rsid w:val="003A7FC7"/>
    <w:rsid w:val="003B2955"/>
    <w:rsid w:val="003B471A"/>
    <w:rsid w:val="003B493C"/>
    <w:rsid w:val="003B4D60"/>
    <w:rsid w:val="003B67AB"/>
    <w:rsid w:val="003B757E"/>
    <w:rsid w:val="003D127D"/>
    <w:rsid w:val="003D3ECB"/>
    <w:rsid w:val="003D5FF7"/>
    <w:rsid w:val="003E0B33"/>
    <w:rsid w:val="003E6385"/>
    <w:rsid w:val="004000EA"/>
    <w:rsid w:val="00403053"/>
    <w:rsid w:val="00413250"/>
    <w:rsid w:val="004152CE"/>
    <w:rsid w:val="00420E78"/>
    <w:rsid w:val="00425A3B"/>
    <w:rsid w:val="00425F83"/>
    <w:rsid w:val="004374A8"/>
    <w:rsid w:val="00443857"/>
    <w:rsid w:val="00443D66"/>
    <w:rsid w:val="004520B2"/>
    <w:rsid w:val="00455DFD"/>
    <w:rsid w:val="00460ABC"/>
    <w:rsid w:val="0047065B"/>
    <w:rsid w:val="00471AD1"/>
    <w:rsid w:val="00476919"/>
    <w:rsid w:val="0048041F"/>
    <w:rsid w:val="004A0D33"/>
    <w:rsid w:val="004B0880"/>
    <w:rsid w:val="004B17E2"/>
    <w:rsid w:val="004C58E1"/>
    <w:rsid w:val="004C709E"/>
    <w:rsid w:val="004F2806"/>
    <w:rsid w:val="0050748A"/>
    <w:rsid w:val="00510E2E"/>
    <w:rsid w:val="00515C86"/>
    <w:rsid w:val="00525B61"/>
    <w:rsid w:val="00534C8D"/>
    <w:rsid w:val="00545569"/>
    <w:rsid w:val="0054636D"/>
    <w:rsid w:val="00547162"/>
    <w:rsid w:val="00554053"/>
    <w:rsid w:val="00560642"/>
    <w:rsid w:val="00564BFC"/>
    <w:rsid w:val="0057105F"/>
    <w:rsid w:val="00576912"/>
    <w:rsid w:val="00576B1F"/>
    <w:rsid w:val="00596E55"/>
    <w:rsid w:val="005B1CE9"/>
    <w:rsid w:val="005B7084"/>
    <w:rsid w:val="005C0449"/>
    <w:rsid w:val="005C385B"/>
    <w:rsid w:val="005C488E"/>
    <w:rsid w:val="005D2B08"/>
    <w:rsid w:val="005D740F"/>
    <w:rsid w:val="005E171F"/>
    <w:rsid w:val="005E70F4"/>
    <w:rsid w:val="005F680C"/>
    <w:rsid w:val="005F6A0A"/>
    <w:rsid w:val="005F6B44"/>
    <w:rsid w:val="006063F8"/>
    <w:rsid w:val="00615713"/>
    <w:rsid w:val="0061597F"/>
    <w:rsid w:val="00617DA8"/>
    <w:rsid w:val="0062747E"/>
    <w:rsid w:val="00637E13"/>
    <w:rsid w:val="00640B50"/>
    <w:rsid w:val="00644091"/>
    <w:rsid w:val="00644A38"/>
    <w:rsid w:val="00646545"/>
    <w:rsid w:val="006546A1"/>
    <w:rsid w:val="00671537"/>
    <w:rsid w:val="006721E3"/>
    <w:rsid w:val="00677067"/>
    <w:rsid w:val="0067722B"/>
    <w:rsid w:val="00680BBF"/>
    <w:rsid w:val="00682853"/>
    <w:rsid w:val="00691DF8"/>
    <w:rsid w:val="006B2A99"/>
    <w:rsid w:val="006B340D"/>
    <w:rsid w:val="006C084F"/>
    <w:rsid w:val="006C228A"/>
    <w:rsid w:val="006C5494"/>
    <w:rsid w:val="006C7304"/>
    <w:rsid w:val="006D40F6"/>
    <w:rsid w:val="006E4945"/>
    <w:rsid w:val="006F6D9C"/>
    <w:rsid w:val="006F770D"/>
    <w:rsid w:val="00702438"/>
    <w:rsid w:val="00706D4A"/>
    <w:rsid w:val="0070766F"/>
    <w:rsid w:val="007113CA"/>
    <w:rsid w:val="00713DFC"/>
    <w:rsid w:val="00713ED9"/>
    <w:rsid w:val="007170CA"/>
    <w:rsid w:val="00720A9E"/>
    <w:rsid w:val="00742B06"/>
    <w:rsid w:val="0074797B"/>
    <w:rsid w:val="007512DF"/>
    <w:rsid w:val="0077198E"/>
    <w:rsid w:val="0077601B"/>
    <w:rsid w:val="007827F6"/>
    <w:rsid w:val="00785BB2"/>
    <w:rsid w:val="00791C20"/>
    <w:rsid w:val="00792B41"/>
    <w:rsid w:val="007943A8"/>
    <w:rsid w:val="00796392"/>
    <w:rsid w:val="00797623"/>
    <w:rsid w:val="007D33FB"/>
    <w:rsid w:val="007D7F01"/>
    <w:rsid w:val="007E14C6"/>
    <w:rsid w:val="007F5BFA"/>
    <w:rsid w:val="008023D5"/>
    <w:rsid w:val="00810129"/>
    <w:rsid w:val="008150C7"/>
    <w:rsid w:val="0081568E"/>
    <w:rsid w:val="0082523B"/>
    <w:rsid w:val="0083119C"/>
    <w:rsid w:val="00845AFA"/>
    <w:rsid w:val="0085472A"/>
    <w:rsid w:val="00856C74"/>
    <w:rsid w:val="00861A8D"/>
    <w:rsid w:val="00867563"/>
    <w:rsid w:val="00872DA7"/>
    <w:rsid w:val="00873572"/>
    <w:rsid w:val="00880A43"/>
    <w:rsid w:val="008821E9"/>
    <w:rsid w:val="008841B3"/>
    <w:rsid w:val="0089525C"/>
    <w:rsid w:val="008A2EFB"/>
    <w:rsid w:val="008A5F8B"/>
    <w:rsid w:val="008B1445"/>
    <w:rsid w:val="008B225D"/>
    <w:rsid w:val="008B6629"/>
    <w:rsid w:val="008C3E55"/>
    <w:rsid w:val="008C4C3E"/>
    <w:rsid w:val="008D535C"/>
    <w:rsid w:val="008D55FA"/>
    <w:rsid w:val="008D5949"/>
    <w:rsid w:val="008E12F3"/>
    <w:rsid w:val="008E2FA8"/>
    <w:rsid w:val="008F777C"/>
    <w:rsid w:val="009011FC"/>
    <w:rsid w:val="00902456"/>
    <w:rsid w:val="00902900"/>
    <w:rsid w:val="00914A91"/>
    <w:rsid w:val="00921345"/>
    <w:rsid w:val="0094608E"/>
    <w:rsid w:val="00947322"/>
    <w:rsid w:val="00952016"/>
    <w:rsid w:val="0095578E"/>
    <w:rsid w:val="009653D9"/>
    <w:rsid w:val="00965F3B"/>
    <w:rsid w:val="00973C8A"/>
    <w:rsid w:val="00987B74"/>
    <w:rsid w:val="00992D3F"/>
    <w:rsid w:val="009A636E"/>
    <w:rsid w:val="009A63F0"/>
    <w:rsid w:val="009B2201"/>
    <w:rsid w:val="009B6231"/>
    <w:rsid w:val="009C259B"/>
    <w:rsid w:val="009D39B4"/>
    <w:rsid w:val="009E2296"/>
    <w:rsid w:val="009E69FD"/>
    <w:rsid w:val="009F0DF7"/>
    <w:rsid w:val="00A02302"/>
    <w:rsid w:val="00A03794"/>
    <w:rsid w:val="00A16789"/>
    <w:rsid w:val="00A24504"/>
    <w:rsid w:val="00A31CB5"/>
    <w:rsid w:val="00A374E2"/>
    <w:rsid w:val="00A51606"/>
    <w:rsid w:val="00A61ECF"/>
    <w:rsid w:val="00A67669"/>
    <w:rsid w:val="00A82A73"/>
    <w:rsid w:val="00A85BFB"/>
    <w:rsid w:val="00AA2205"/>
    <w:rsid w:val="00AA33D4"/>
    <w:rsid w:val="00AA66E7"/>
    <w:rsid w:val="00AA7CD3"/>
    <w:rsid w:val="00AC1BFF"/>
    <w:rsid w:val="00AD03AE"/>
    <w:rsid w:val="00AD6426"/>
    <w:rsid w:val="00AE069F"/>
    <w:rsid w:val="00AE0BBE"/>
    <w:rsid w:val="00B052EE"/>
    <w:rsid w:val="00B10445"/>
    <w:rsid w:val="00B10A4B"/>
    <w:rsid w:val="00B15D76"/>
    <w:rsid w:val="00B17A8B"/>
    <w:rsid w:val="00B318A6"/>
    <w:rsid w:val="00B33A3B"/>
    <w:rsid w:val="00B34C64"/>
    <w:rsid w:val="00B46A78"/>
    <w:rsid w:val="00B51D64"/>
    <w:rsid w:val="00B533DE"/>
    <w:rsid w:val="00B57C1F"/>
    <w:rsid w:val="00B61E8A"/>
    <w:rsid w:val="00B70359"/>
    <w:rsid w:val="00B77248"/>
    <w:rsid w:val="00BA057A"/>
    <w:rsid w:val="00BA1C7F"/>
    <w:rsid w:val="00BA1D51"/>
    <w:rsid w:val="00BA2F96"/>
    <w:rsid w:val="00BA401E"/>
    <w:rsid w:val="00BA72F6"/>
    <w:rsid w:val="00BB27D3"/>
    <w:rsid w:val="00BB364E"/>
    <w:rsid w:val="00BC060B"/>
    <w:rsid w:val="00BD127E"/>
    <w:rsid w:val="00BD6B0E"/>
    <w:rsid w:val="00BE2870"/>
    <w:rsid w:val="00BE6B3E"/>
    <w:rsid w:val="00C10C9B"/>
    <w:rsid w:val="00C10DDD"/>
    <w:rsid w:val="00C1593E"/>
    <w:rsid w:val="00C20FF3"/>
    <w:rsid w:val="00C25C9E"/>
    <w:rsid w:val="00C27B81"/>
    <w:rsid w:val="00C31CC8"/>
    <w:rsid w:val="00C32F83"/>
    <w:rsid w:val="00C469DA"/>
    <w:rsid w:val="00C46FA9"/>
    <w:rsid w:val="00C613B7"/>
    <w:rsid w:val="00C63880"/>
    <w:rsid w:val="00C63BDD"/>
    <w:rsid w:val="00C6546D"/>
    <w:rsid w:val="00C74C1A"/>
    <w:rsid w:val="00C77FDF"/>
    <w:rsid w:val="00C83120"/>
    <w:rsid w:val="00C84588"/>
    <w:rsid w:val="00C91DC7"/>
    <w:rsid w:val="00C9385C"/>
    <w:rsid w:val="00C940A8"/>
    <w:rsid w:val="00C960A6"/>
    <w:rsid w:val="00CA7C3A"/>
    <w:rsid w:val="00CB481E"/>
    <w:rsid w:val="00CC48D2"/>
    <w:rsid w:val="00CD05E6"/>
    <w:rsid w:val="00CD0F18"/>
    <w:rsid w:val="00CE10C4"/>
    <w:rsid w:val="00CE5E2E"/>
    <w:rsid w:val="00CF6F6A"/>
    <w:rsid w:val="00D135DF"/>
    <w:rsid w:val="00D20E24"/>
    <w:rsid w:val="00D219A9"/>
    <w:rsid w:val="00D227E8"/>
    <w:rsid w:val="00D237BE"/>
    <w:rsid w:val="00D255E0"/>
    <w:rsid w:val="00D37812"/>
    <w:rsid w:val="00D439ED"/>
    <w:rsid w:val="00D57B11"/>
    <w:rsid w:val="00D611FF"/>
    <w:rsid w:val="00D65D78"/>
    <w:rsid w:val="00D70B0C"/>
    <w:rsid w:val="00D842F5"/>
    <w:rsid w:val="00D93082"/>
    <w:rsid w:val="00D934CE"/>
    <w:rsid w:val="00DA0E26"/>
    <w:rsid w:val="00DA1564"/>
    <w:rsid w:val="00DA1768"/>
    <w:rsid w:val="00DA2529"/>
    <w:rsid w:val="00DA5339"/>
    <w:rsid w:val="00DA5715"/>
    <w:rsid w:val="00DA6BFE"/>
    <w:rsid w:val="00DB70DF"/>
    <w:rsid w:val="00DC6ED9"/>
    <w:rsid w:val="00DC7E31"/>
    <w:rsid w:val="00DE438D"/>
    <w:rsid w:val="00DE7A00"/>
    <w:rsid w:val="00DF0A4D"/>
    <w:rsid w:val="00DF349C"/>
    <w:rsid w:val="00E01262"/>
    <w:rsid w:val="00E07A6F"/>
    <w:rsid w:val="00E146B6"/>
    <w:rsid w:val="00E238EE"/>
    <w:rsid w:val="00E23B7C"/>
    <w:rsid w:val="00E27BB0"/>
    <w:rsid w:val="00E41E5C"/>
    <w:rsid w:val="00E519F0"/>
    <w:rsid w:val="00E56772"/>
    <w:rsid w:val="00E65522"/>
    <w:rsid w:val="00E65C74"/>
    <w:rsid w:val="00E916EB"/>
    <w:rsid w:val="00E950BB"/>
    <w:rsid w:val="00EA16F2"/>
    <w:rsid w:val="00EA40A8"/>
    <w:rsid w:val="00EC12DB"/>
    <w:rsid w:val="00ED2ED0"/>
    <w:rsid w:val="00EE3DFB"/>
    <w:rsid w:val="00EF39E9"/>
    <w:rsid w:val="00F039A4"/>
    <w:rsid w:val="00F16FC7"/>
    <w:rsid w:val="00F24509"/>
    <w:rsid w:val="00F26C80"/>
    <w:rsid w:val="00F55BDC"/>
    <w:rsid w:val="00F66222"/>
    <w:rsid w:val="00F66D9F"/>
    <w:rsid w:val="00FA29A8"/>
    <w:rsid w:val="00FB0C0A"/>
    <w:rsid w:val="00FB47FE"/>
    <w:rsid w:val="00FC61B0"/>
    <w:rsid w:val="00FD1165"/>
    <w:rsid w:val="00FD4FBF"/>
    <w:rsid w:val="00FE0421"/>
    <w:rsid w:val="00FE40B0"/>
    <w:rsid w:val="00FF1676"/>
    <w:rsid w:val="014C0E98"/>
    <w:rsid w:val="025D4D8E"/>
    <w:rsid w:val="06A61794"/>
    <w:rsid w:val="07FB4EBD"/>
    <w:rsid w:val="0D293501"/>
    <w:rsid w:val="11BC6730"/>
    <w:rsid w:val="15DF7B3C"/>
    <w:rsid w:val="1653062B"/>
    <w:rsid w:val="16763EEB"/>
    <w:rsid w:val="1818443D"/>
    <w:rsid w:val="18876335"/>
    <w:rsid w:val="18DE327E"/>
    <w:rsid w:val="190D2C12"/>
    <w:rsid w:val="1B3F7B79"/>
    <w:rsid w:val="1C443214"/>
    <w:rsid w:val="1C6C773B"/>
    <w:rsid w:val="1D0D376E"/>
    <w:rsid w:val="1F046865"/>
    <w:rsid w:val="1FA54A4C"/>
    <w:rsid w:val="298E1A4F"/>
    <w:rsid w:val="298F1421"/>
    <w:rsid w:val="2AFF7F9F"/>
    <w:rsid w:val="2CF253B5"/>
    <w:rsid w:val="30EB1633"/>
    <w:rsid w:val="346C65E7"/>
    <w:rsid w:val="36DA0180"/>
    <w:rsid w:val="37B12147"/>
    <w:rsid w:val="3A63223A"/>
    <w:rsid w:val="3AFC0FE2"/>
    <w:rsid w:val="3B824942"/>
    <w:rsid w:val="3D145A6E"/>
    <w:rsid w:val="41DC0BDC"/>
    <w:rsid w:val="429E6EA6"/>
    <w:rsid w:val="42E671F6"/>
    <w:rsid w:val="44BA6EFA"/>
    <w:rsid w:val="4B6C4CC7"/>
    <w:rsid w:val="4B7122DD"/>
    <w:rsid w:val="4C5B55A7"/>
    <w:rsid w:val="4F0D1C3C"/>
    <w:rsid w:val="56E42053"/>
    <w:rsid w:val="57B40121"/>
    <w:rsid w:val="5B130276"/>
    <w:rsid w:val="5B21162A"/>
    <w:rsid w:val="5CCE7963"/>
    <w:rsid w:val="5D2E6377"/>
    <w:rsid w:val="5DD71EBC"/>
    <w:rsid w:val="611D40ED"/>
    <w:rsid w:val="62D40252"/>
    <w:rsid w:val="634F07DE"/>
    <w:rsid w:val="67F0048D"/>
    <w:rsid w:val="6A004944"/>
    <w:rsid w:val="6A32260A"/>
    <w:rsid w:val="6AF54E3A"/>
    <w:rsid w:val="6BFA1FF3"/>
    <w:rsid w:val="6E453B42"/>
    <w:rsid w:val="706C2FFC"/>
    <w:rsid w:val="7173229F"/>
    <w:rsid w:val="71E6782C"/>
    <w:rsid w:val="720C498A"/>
    <w:rsid w:val="746C4DC6"/>
    <w:rsid w:val="77385865"/>
    <w:rsid w:val="77B96B73"/>
    <w:rsid w:val="783851D1"/>
    <w:rsid w:val="7A60279D"/>
    <w:rsid w:val="7A71442E"/>
    <w:rsid w:val="7AC6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E7F62"/>
  <w15:chartTrackingRefBased/>
  <w15:docId w15:val="{661BC44B-4293-4CF5-86F8-82D8AD0D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caption" w:qFormat="1"/>
    <w:lsdException w:name="footnote reference" w:semiHidden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"/>
    <w:next w:val="a0"/>
    <w:qFormat/>
    <w:pPr>
      <w:keepNext/>
      <w:numPr>
        <w:numId w:val="1"/>
      </w:numPr>
      <w:tabs>
        <w:tab w:val="left" w:pos="0"/>
      </w:tabs>
      <w:spacing w:before="120" w:after="60"/>
      <w:outlineLvl w:val="0"/>
    </w:pPr>
    <w:rPr>
      <w:b/>
      <w:bCs/>
      <w:sz w:val="32"/>
      <w:szCs w:val="32"/>
    </w:rPr>
  </w:style>
  <w:style w:type="paragraph" w:styleId="2">
    <w:name w:val="heading 2"/>
    <w:basedOn w:val="1"/>
    <w:next w:val="a0"/>
    <w:link w:val="20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">
    <w:name w:val="heading 3"/>
    <w:basedOn w:val="1"/>
    <w:next w:val="a0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">
    <w:name w:val="heading 4"/>
    <w:basedOn w:val="1"/>
    <w:next w:val="a0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">
    <w:name w:val="heading 5"/>
    <w:basedOn w:val="a"/>
    <w:next w:val="a0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keepLines/>
      <w:spacing w:before="40" w:after="40"/>
      <w:ind w:left="720"/>
    </w:pPr>
  </w:style>
  <w:style w:type="character" w:customStyle="1" w:styleId="20">
    <w:name w:val="标题 2 字符"/>
    <w:link w:val="2"/>
    <w:rPr>
      <w:rFonts w:ascii="Arial" w:eastAsia="宋体" w:hAnsi="Arial"/>
      <w:b/>
      <w:bCs/>
      <w:snapToGrid w:val="0"/>
      <w:sz w:val="24"/>
      <w:szCs w:val="24"/>
      <w:lang w:val="en-US" w:eastAsia="zh-CN" w:bidi="ar-SA"/>
    </w:rPr>
  </w:style>
  <w:style w:type="paragraph" w:styleId="TOC7">
    <w:name w:val="toc 7"/>
    <w:basedOn w:val="a"/>
    <w:next w:val="a"/>
    <w:semiHidden/>
    <w:pPr>
      <w:ind w:left="1200"/>
    </w:pPr>
    <w:rPr>
      <w:rFonts w:ascii="Times New Roman"/>
      <w:szCs w:val="21"/>
    </w:rPr>
  </w:style>
  <w:style w:type="paragraph" w:styleId="a4">
    <w:name w:val="Normal Indent"/>
    <w:basedOn w:val="a"/>
    <w:pPr>
      <w:ind w:left="900" w:hanging="900"/>
    </w:pPr>
  </w:style>
  <w:style w:type="paragraph" w:styleId="a5">
    <w:name w:val="caption"/>
    <w:basedOn w:val="a0"/>
    <w:next w:val="a"/>
    <w:qFormat/>
    <w:rPr>
      <w:rFonts w:eastAsia="Arial" w:cs="Arial"/>
      <w:i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annotation text"/>
    <w:basedOn w:val="a"/>
    <w:link w:val="a8"/>
    <w:semiHidden/>
  </w:style>
  <w:style w:type="character" w:customStyle="1" w:styleId="a8">
    <w:name w:val="批注文字 字符"/>
    <w:link w:val="a7"/>
    <w:semiHidden/>
    <w:rPr>
      <w:rFonts w:ascii="Arial" w:hAnsi="Arial"/>
      <w:snapToGrid/>
    </w:rPr>
  </w:style>
  <w:style w:type="paragraph" w:styleId="a9">
    <w:name w:val="Body Text Indent"/>
    <w:basedOn w:val="a"/>
    <w:pPr>
      <w:ind w:left="720"/>
    </w:pPr>
    <w:rPr>
      <w:i/>
      <w:iCs/>
      <w:color w:val="0000FF"/>
      <w:u w:val="single"/>
    </w:rPr>
  </w:style>
  <w:style w:type="paragraph" w:styleId="TOC5">
    <w:name w:val="toc 5"/>
    <w:basedOn w:val="a"/>
    <w:next w:val="a"/>
    <w:semiHidden/>
    <w:pPr>
      <w:ind w:left="800"/>
    </w:pPr>
    <w:rPr>
      <w:rFonts w:ascii="Times New Roman"/>
      <w:szCs w:val="21"/>
    </w:rPr>
  </w:style>
  <w:style w:type="paragraph" w:styleId="TOC3">
    <w:name w:val="toc 3"/>
    <w:basedOn w:val="a"/>
    <w:next w:val="a"/>
    <w:semiHidden/>
    <w:pPr>
      <w:ind w:left="400"/>
    </w:pPr>
    <w:rPr>
      <w:rFonts w:ascii="Times New Roman"/>
      <w:i/>
      <w:iCs/>
      <w:szCs w:val="24"/>
    </w:rPr>
  </w:style>
  <w:style w:type="paragraph" w:styleId="TOC8">
    <w:name w:val="toc 8"/>
    <w:basedOn w:val="a"/>
    <w:next w:val="a"/>
    <w:semiHidden/>
    <w:pPr>
      <w:ind w:left="1400"/>
    </w:pPr>
    <w:rPr>
      <w:rFonts w:ascii="Times New Roman"/>
      <w:szCs w:val="21"/>
    </w:rPr>
  </w:style>
  <w:style w:type="paragraph" w:styleId="aa">
    <w:name w:val="footer"/>
    <w:basedOn w:val="a"/>
    <w:pPr>
      <w:tabs>
        <w:tab w:val="center" w:pos="4320"/>
        <w:tab w:val="right" w:pos="8640"/>
      </w:tabs>
    </w:pPr>
    <w:rPr>
      <w:rFonts w:eastAsia="Arial"/>
    </w:rPr>
  </w:style>
  <w:style w:type="paragraph" w:styleId="ab">
    <w:name w:val="header"/>
    <w:basedOn w:val="a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semiHidden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"/>
    <w:next w:val="a"/>
    <w:semiHidden/>
    <w:pPr>
      <w:ind w:left="600"/>
    </w:pPr>
    <w:rPr>
      <w:rFonts w:ascii="Times New Roman"/>
      <w:szCs w:val="21"/>
    </w:rPr>
  </w:style>
  <w:style w:type="paragraph" w:styleId="ac">
    <w:name w:val="Subtitle"/>
    <w:basedOn w:val="a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ad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"/>
    <w:next w:val="a"/>
    <w:semiHidden/>
    <w:pPr>
      <w:ind w:left="1000"/>
    </w:pPr>
    <w:rPr>
      <w:rFonts w:ascii="Times New Roman"/>
      <w:szCs w:val="21"/>
    </w:rPr>
  </w:style>
  <w:style w:type="paragraph" w:styleId="TOC2">
    <w:name w:val="toc 2"/>
    <w:basedOn w:val="a"/>
    <w:next w:val="a"/>
    <w:semiHidden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"/>
    <w:next w:val="a"/>
    <w:semiHidden/>
    <w:pPr>
      <w:ind w:left="1600"/>
    </w:pPr>
    <w:rPr>
      <w:rFonts w:ascii="Times New Roman"/>
      <w:szCs w:val="21"/>
    </w:rPr>
  </w:style>
  <w:style w:type="paragraph" w:styleId="ae">
    <w:name w:val="Title"/>
    <w:basedOn w:val="a"/>
    <w:next w:val="a"/>
    <w:qFormat/>
    <w:pPr>
      <w:spacing w:line="240" w:lineRule="auto"/>
      <w:jc w:val="center"/>
    </w:pPr>
    <w:rPr>
      <w:b/>
      <w:bCs/>
      <w:sz w:val="36"/>
      <w:szCs w:val="36"/>
    </w:rPr>
  </w:style>
  <w:style w:type="paragraph" w:styleId="af">
    <w:name w:val="annotation subject"/>
    <w:basedOn w:val="a7"/>
    <w:next w:val="a7"/>
    <w:link w:val="af0"/>
    <w:rPr>
      <w:b/>
      <w:bCs/>
    </w:rPr>
  </w:style>
  <w:style w:type="character" w:customStyle="1" w:styleId="af0">
    <w:name w:val="批注主题 字符"/>
    <w:link w:val="af"/>
    <w:rPr>
      <w:rFonts w:ascii="Arial" w:hAnsi="Arial"/>
      <w:b/>
      <w:bCs/>
      <w:snapToGrid/>
    </w:rPr>
  </w:style>
  <w:style w:type="table" w:styleId="af1">
    <w:name w:val="Table Grid"/>
    <w:basedOn w:val="a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qFormat/>
    <w:rPr>
      <w:b/>
    </w:rPr>
  </w:style>
  <w:style w:type="character" w:styleId="af3">
    <w:name w:val="page number"/>
    <w:rPr>
      <w:rFonts w:eastAsia="Arial"/>
    </w:rPr>
  </w:style>
  <w:style w:type="character" w:styleId="af4">
    <w:name w:val="Hyperlink"/>
    <w:rPr>
      <w:color w:val="0000FF"/>
      <w:u w:val="single"/>
    </w:rPr>
  </w:style>
  <w:style w:type="character" w:styleId="af5">
    <w:name w:val="annotation reference"/>
    <w:semiHidden/>
    <w:rPr>
      <w:sz w:val="21"/>
      <w:szCs w:val="21"/>
    </w:rPr>
  </w:style>
  <w:style w:type="character" w:styleId="af6">
    <w:name w:val="footnote reference"/>
    <w:semiHidden/>
    <w:rPr>
      <w:sz w:val="20"/>
      <w:szCs w:val="20"/>
      <w:vertAlign w:val="superscript"/>
    </w:rPr>
  </w:style>
  <w:style w:type="paragraph" w:customStyle="1" w:styleId="10">
    <w:name w:val="1 标题"/>
    <w:basedOn w:val="1"/>
    <w:pPr>
      <w:spacing w:before="160" w:after="160" w:line="240" w:lineRule="auto"/>
    </w:pPr>
    <w:rPr>
      <w:rFonts w:eastAsia="黑体"/>
      <w:sz w:val="28"/>
    </w:rPr>
  </w:style>
  <w:style w:type="paragraph" w:customStyle="1" w:styleId="11">
    <w:name w:val="1.1 标题"/>
    <w:basedOn w:val="1"/>
    <w:pPr>
      <w:spacing w:after="120" w:line="240" w:lineRule="auto"/>
      <w:outlineLvl w:val="1"/>
    </w:pPr>
    <w:rPr>
      <w:rFonts w:eastAsia="黑体"/>
      <w:sz w:val="24"/>
    </w:rPr>
  </w:style>
  <w:style w:type="paragraph" w:customStyle="1" w:styleId="111">
    <w:name w:val="1.1.1 标题"/>
    <w:basedOn w:val="1"/>
    <w:pPr>
      <w:spacing w:before="0" w:after="0" w:line="240" w:lineRule="auto"/>
      <w:outlineLvl w:val="2"/>
    </w:pPr>
    <w:rPr>
      <w:rFonts w:eastAsia="黑体"/>
      <w:b w:val="0"/>
      <w:sz w:val="24"/>
    </w:rPr>
  </w:style>
  <w:style w:type="paragraph" w:customStyle="1" w:styleId="1111">
    <w:name w:val="1.1.1.1 标题"/>
    <w:basedOn w:val="10"/>
    <w:pPr>
      <w:spacing w:before="0" w:after="0" w:line="240" w:lineRule="atLeast"/>
      <w:outlineLvl w:val="3"/>
    </w:pPr>
    <w:rPr>
      <w:rFonts w:eastAsia="宋体"/>
      <w:b w:val="0"/>
      <w:sz w:val="24"/>
    </w:rPr>
  </w:style>
  <w:style w:type="paragraph" w:customStyle="1" w:styleId="TableRow">
    <w:name w:val="Table Row"/>
    <w:basedOn w:val="a"/>
    <w:pPr>
      <w:spacing w:before="60" w:after="60"/>
    </w:pPr>
    <w:rPr>
      <w:b/>
    </w:rPr>
  </w:style>
  <w:style w:type="paragraph" w:customStyle="1" w:styleId="InfoBlue">
    <w:name w:val="InfoBlue"/>
    <w:basedOn w:val="a"/>
    <w:next w:val="a0"/>
    <w:pPr>
      <w:tabs>
        <w:tab w:val="left" w:pos="540"/>
        <w:tab w:val="left" w:pos="1260"/>
      </w:tabs>
      <w:spacing w:after="120"/>
    </w:pPr>
    <w:rPr>
      <w:color w:val="FF0000"/>
      <w:sz w:val="21"/>
    </w:rPr>
  </w:style>
  <w:style w:type="paragraph" w:customStyle="1" w:styleId="tablecoloumn">
    <w:name w:val="tablecoloumn"/>
    <w:basedOn w:val="a0"/>
    <w:pPr>
      <w:keepNext/>
      <w:spacing w:before="0"/>
      <w:ind w:left="72"/>
    </w:pPr>
    <w:rPr>
      <w:b/>
    </w:rPr>
  </w:style>
  <w:style w:type="paragraph" w:customStyle="1" w:styleId="Tabletext">
    <w:name w:val="Tabletext"/>
    <w:basedOn w:val="a"/>
  </w:style>
  <w:style w:type="character" w:customStyle="1" w:styleId="SoDAField">
    <w:name w:val="SoDA Field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zh\&#25512;&#24191;&#25991;&#20214;&#21644;&#21046;&#24230;\&#36719;&#20214;&#20135;&#21697;&#24037;&#31243;\&#20998;&#26512;&#35774;&#35745;\&#27169;&#26495;\&#25968;&#25454;&#24211;&#35774;&#35745;&#35828;&#26126;&#2007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数据库设计说明书.dot</Template>
  <TotalTime>8</TotalTime>
  <Pages>9</Pages>
  <Words>928</Words>
  <Characters>5294</Characters>
  <Application>Microsoft Office Word</Application>
  <DocSecurity>0</DocSecurity>
  <Lines>44</Lines>
  <Paragraphs>12</Paragraphs>
  <ScaleCrop>false</ScaleCrop>
  <Company> 托普信息（iTOP）集团</Company>
  <LinksUpToDate>false</LinksUpToDate>
  <CharactersWithSpaces>6210</CharactersWithSpaces>
  <SharedDoc>false</SharedDoc>
  <HLinks>
    <vt:vector size="126" baseType="variant">
      <vt:variant>
        <vt:i4>1572916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_Toc16594</vt:lpwstr>
      </vt:variant>
      <vt:variant>
        <vt:i4>1703985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_Toc24392</vt:lpwstr>
      </vt:variant>
      <vt:variant>
        <vt:i4>1376310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_Toc16747</vt:lpwstr>
      </vt:variant>
      <vt:variant>
        <vt:i4>1376304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_Toc22202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_Toc11118</vt:lpwstr>
      </vt:variant>
      <vt:variant>
        <vt:i4>1703991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_Toc28556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_Toc6722</vt:lpwstr>
      </vt:variant>
      <vt:variant>
        <vt:i4>1441841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_Toc14051</vt:lpwstr>
      </vt:variant>
      <vt:variant>
        <vt:i4>1900599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_Toc28525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_Toc10597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_Toc13113</vt:lpwstr>
      </vt:variant>
      <vt:variant>
        <vt:i4>1507386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_Toc2080</vt:lpwstr>
      </vt:variant>
      <vt:variant>
        <vt:i4>1048628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_Toc13545</vt:lpwstr>
      </vt:variant>
      <vt:variant>
        <vt:i4>1376310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_Toc14766</vt:lpwstr>
      </vt:variant>
      <vt:variant>
        <vt:i4>1310774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_Toc3457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_Toc30319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_Toc25993</vt:lpwstr>
      </vt:variant>
      <vt:variant>
        <vt:i4>1245237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_Toc5400</vt:lpwstr>
      </vt:variant>
      <vt:variant>
        <vt:i4>2293763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_Toc347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_Toc16672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_Toc28887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数据库设计说明书</dc:title>
  <dc:subject>数据库设计</dc:subject>
  <dc:creator>huadi</dc:creator>
  <cp:keywords/>
  <cp:lastModifiedBy>jiahe xu</cp:lastModifiedBy>
  <cp:revision>3</cp:revision>
  <dcterms:created xsi:type="dcterms:W3CDTF">2026-03-09T06:27:00Z</dcterms:created>
  <dcterms:modified xsi:type="dcterms:W3CDTF">2026-03-09T07:15:00Z</dcterms:modified>
  <cp:category>&lt;模板&gt;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项目名称">
    <vt:lpwstr>&lt;项目名称&gt;</vt:lpwstr>
  </property>
  <property fmtid="{D5CDD505-2E9C-101B-9397-08002B2CF9AE}" pid="3" name="Version">
    <vt:lpwstr>1.0</vt:lpwstr>
  </property>
  <property fmtid="{D5CDD505-2E9C-101B-9397-08002B2CF9AE}" pid="4" name="项目编号">
    <vt:lpwstr>S×××－</vt:lpwstr>
  </property>
  <property fmtid="{D5CDD505-2E9C-101B-9397-08002B2CF9AE}" pid="5" name="KSOProductBuildVer">
    <vt:lpwstr>2052-12.1.0.20305</vt:lpwstr>
  </property>
  <property fmtid="{D5CDD505-2E9C-101B-9397-08002B2CF9AE}" pid="6" name="ICV">
    <vt:lpwstr>88B3A49339304E67B9CB7E933285B1CA</vt:lpwstr>
  </property>
  <property fmtid="{D5CDD505-2E9C-101B-9397-08002B2CF9AE}" pid="7" name="KSOTemplateDocerSaveRecord">
    <vt:lpwstr>eyJoZGlkIjoiMzE2ZTM0ZmY0N2I3MWJjMjBiOWZiYTIwZTRkZWIyZjMiLCJ1c2VySWQiOiI2NDM4ODc2MzAifQ==</vt:lpwstr>
  </property>
</Properties>
</file>